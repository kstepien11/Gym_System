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CF8" w:rsidRDefault="001E4CF8" w:rsidP="001E4CF8">
      <w:pPr>
        <w:pStyle w:val="Title"/>
      </w:pPr>
    </w:p>
    <w:p w:rsidR="001E4CF8" w:rsidRDefault="001E4CF8" w:rsidP="001E4CF8">
      <w:pPr>
        <w:pStyle w:val="Title"/>
      </w:pPr>
    </w:p>
    <w:p w:rsidR="001E4CF8" w:rsidRDefault="001E4CF8" w:rsidP="001E4CF8">
      <w:pPr>
        <w:pStyle w:val="Title"/>
      </w:pPr>
    </w:p>
    <w:p w:rsidR="001E4CF8" w:rsidRDefault="001E4CF8" w:rsidP="001E4CF8">
      <w:pPr>
        <w:pStyle w:val="Title"/>
      </w:pPr>
    </w:p>
    <w:p w:rsidR="001E4CF8" w:rsidRDefault="001E4CF8" w:rsidP="001E4CF8">
      <w:pPr>
        <w:pStyle w:val="Title"/>
      </w:pPr>
    </w:p>
    <w:p w:rsidR="00DE36D8" w:rsidRPr="00DE36D8" w:rsidRDefault="00DE36D8" w:rsidP="001E4CF8">
      <w:pPr>
        <w:pStyle w:val="Title"/>
      </w:pPr>
      <w:r w:rsidRPr="00DE36D8">
        <w:t>Graded Unit- Power House Gym User Guide</w:t>
      </w:r>
      <w:r w:rsidR="001E4CF8">
        <w:t xml:space="preserve"> part 2</w:t>
      </w:r>
    </w:p>
    <w:p w:rsidR="00DE36D8" w:rsidRPr="00DE36D8" w:rsidRDefault="00DE36D8" w:rsidP="001E4CF8">
      <w:pPr>
        <w:pStyle w:val="Subtitle"/>
      </w:pPr>
      <w:r w:rsidRPr="00DE36D8">
        <w:t>Krzysztof Stepien</w:t>
      </w:r>
    </w:p>
    <w:p w:rsidR="00DE36D8" w:rsidRPr="00DE36D8" w:rsidRDefault="00DE36D8" w:rsidP="00DE36D8">
      <w:pPr>
        <w:rPr>
          <w:sz w:val="28"/>
          <w:szCs w:val="28"/>
        </w:rPr>
      </w:pPr>
    </w:p>
    <w:p w:rsidR="00DE36D8" w:rsidRDefault="00DE36D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sdt>
      <w:sdtPr>
        <w:id w:val="1033003910"/>
        <w:docPartObj>
          <w:docPartGallery w:val="Table of Contents"/>
          <w:docPartUnique/>
        </w:docPartObj>
      </w:sdtPr>
      <w:sdtEndPr>
        <w:rPr>
          <w:rFonts w:asciiTheme="minorHAnsi" w:eastAsiaTheme="minorHAnsi" w:hAnsiTheme="minorHAnsi" w:cstheme="minorBidi"/>
          <w:b/>
          <w:bCs/>
          <w:caps w:val="0"/>
          <w:noProof/>
          <w:color w:val="auto"/>
          <w:sz w:val="22"/>
          <w:szCs w:val="22"/>
        </w:rPr>
      </w:sdtEndPr>
      <w:sdtContent>
        <w:p w:rsidR="001E4CF8" w:rsidRDefault="001E4CF8">
          <w:pPr>
            <w:pStyle w:val="TOCHeading"/>
          </w:pPr>
          <w:r>
            <w:t>Table of Contents</w:t>
          </w:r>
        </w:p>
        <w:p w:rsidR="00142291" w:rsidRDefault="001E4CF8">
          <w:pPr>
            <w:pStyle w:val="TOC1"/>
            <w:tabs>
              <w:tab w:val="left" w:pos="440"/>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9813805" w:history="1">
            <w:r w:rsidR="00142291" w:rsidRPr="004A05C3">
              <w:rPr>
                <w:rStyle w:val="Hyperlink"/>
                <w:noProof/>
              </w:rPr>
              <w:t>1.</w:t>
            </w:r>
            <w:r w:rsidR="00142291">
              <w:rPr>
                <w:rFonts w:eastAsiaTheme="minorEastAsia"/>
                <w:noProof/>
                <w:lang w:eastAsia="en-GB"/>
              </w:rPr>
              <w:tab/>
            </w:r>
            <w:r w:rsidR="00142291" w:rsidRPr="004A05C3">
              <w:rPr>
                <w:rStyle w:val="Hyperlink"/>
                <w:noProof/>
              </w:rPr>
              <w:t>Admin Guide</w:t>
            </w:r>
            <w:r w:rsidR="00142291">
              <w:rPr>
                <w:noProof/>
                <w:webHidden/>
              </w:rPr>
              <w:tab/>
            </w:r>
            <w:r w:rsidR="00142291">
              <w:rPr>
                <w:noProof/>
                <w:webHidden/>
              </w:rPr>
              <w:fldChar w:fldCharType="begin"/>
            </w:r>
            <w:r w:rsidR="00142291">
              <w:rPr>
                <w:noProof/>
                <w:webHidden/>
              </w:rPr>
              <w:instrText xml:space="preserve"> PAGEREF _Toc9813805 \h </w:instrText>
            </w:r>
            <w:r w:rsidR="00142291">
              <w:rPr>
                <w:noProof/>
                <w:webHidden/>
              </w:rPr>
            </w:r>
            <w:r w:rsidR="00142291">
              <w:rPr>
                <w:noProof/>
                <w:webHidden/>
              </w:rPr>
              <w:fldChar w:fldCharType="separate"/>
            </w:r>
            <w:r w:rsidR="00142291">
              <w:rPr>
                <w:noProof/>
                <w:webHidden/>
              </w:rPr>
              <w:t>3</w:t>
            </w:r>
            <w:r w:rsidR="00142291">
              <w:rPr>
                <w:noProof/>
                <w:webHidden/>
              </w:rPr>
              <w:fldChar w:fldCharType="end"/>
            </w:r>
          </w:hyperlink>
        </w:p>
        <w:p w:rsidR="00142291" w:rsidRDefault="00142291">
          <w:pPr>
            <w:pStyle w:val="TOC3"/>
            <w:tabs>
              <w:tab w:val="right" w:leader="dot" w:pos="9016"/>
            </w:tabs>
            <w:rPr>
              <w:rFonts w:eastAsiaTheme="minorEastAsia"/>
              <w:noProof/>
              <w:lang w:eastAsia="en-GB"/>
            </w:rPr>
          </w:pPr>
          <w:hyperlink w:anchor="_Toc9813806" w:history="1">
            <w:r w:rsidRPr="004A05C3">
              <w:rPr>
                <w:rStyle w:val="Hyperlink"/>
                <w:noProof/>
              </w:rPr>
              <w:t>1.1 Logging in</w:t>
            </w:r>
            <w:r>
              <w:rPr>
                <w:noProof/>
                <w:webHidden/>
              </w:rPr>
              <w:tab/>
            </w:r>
            <w:r>
              <w:rPr>
                <w:noProof/>
                <w:webHidden/>
              </w:rPr>
              <w:fldChar w:fldCharType="begin"/>
            </w:r>
            <w:r>
              <w:rPr>
                <w:noProof/>
                <w:webHidden/>
              </w:rPr>
              <w:instrText xml:space="preserve"> PAGEREF _Toc9813806 \h </w:instrText>
            </w:r>
            <w:r>
              <w:rPr>
                <w:noProof/>
                <w:webHidden/>
              </w:rPr>
            </w:r>
            <w:r>
              <w:rPr>
                <w:noProof/>
                <w:webHidden/>
              </w:rPr>
              <w:fldChar w:fldCharType="separate"/>
            </w:r>
            <w:r>
              <w:rPr>
                <w:noProof/>
                <w:webHidden/>
              </w:rPr>
              <w:t>3</w:t>
            </w:r>
            <w:r>
              <w:rPr>
                <w:noProof/>
                <w:webHidden/>
              </w:rPr>
              <w:fldChar w:fldCharType="end"/>
            </w:r>
          </w:hyperlink>
        </w:p>
        <w:p w:rsidR="00142291" w:rsidRDefault="00142291">
          <w:pPr>
            <w:pStyle w:val="TOC3"/>
            <w:tabs>
              <w:tab w:val="right" w:leader="dot" w:pos="9016"/>
            </w:tabs>
            <w:rPr>
              <w:rFonts w:eastAsiaTheme="minorEastAsia"/>
              <w:noProof/>
              <w:lang w:eastAsia="en-GB"/>
            </w:rPr>
          </w:pPr>
          <w:hyperlink w:anchor="_Toc9813807" w:history="1">
            <w:r w:rsidRPr="004A05C3">
              <w:rPr>
                <w:rStyle w:val="Hyperlink"/>
                <w:noProof/>
              </w:rPr>
              <w:t xml:space="preserve">1.2 </w:t>
            </w:r>
            <w:r>
              <w:rPr>
                <w:rStyle w:val="Hyperlink"/>
                <w:noProof/>
              </w:rPr>
              <w:t>M</w:t>
            </w:r>
            <w:r w:rsidRPr="004A05C3">
              <w:rPr>
                <w:rStyle w:val="Hyperlink"/>
                <w:noProof/>
              </w:rPr>
              <w:t xml:space="preserve">anagement Centre – </w:t>
            </w:r>
            <w:r>
              <w:rPr>
                <w:rStyle w:val="Hyperlink"/>
                <w:noProof/>
              </w:rPr>
              <w:t>ma</w:t>
            </w:r>
            <w:r w:rsidRPr="004A05C3">
              <w:rPr>
                <w:rStyle w:val="Hyperlink"/>
                <w:noProof/>
              </w:rPr>
              <w:t>nage personal trainers</w:t>
            </w:r>
            <w:r>
              <w:rPr>
                <w:noProof/>
                <w:webHidden/>
              </w:rPr>
              <w:tab/>
            </w:r>
            <w:r>
              <w:rPr>
                <w:noProof/>
                <w:webHidden/>
              </w:rPr>
              <w:fldChar w:fldCharType="begin"/>
            </w:r>
            <w:r>
              <w:rPr>
                <w:noProof/>
                <w:webHidden/>
              </w:rPr>
              <w:instrText xml:space="preserve"> PAGEREF _Toc9813807 \h </w:instrText>
            </w:r>
            <w:r>
              <w:rPr>
                <w:noProof/>
                <w:webHidden/>
              </w:rPr>
            </w:r>
            <w:r>
              <w:rPr>
                <w:noProof/>
                <w:webHidden/>
              </w:rPr>
              <w:fldChar w:fldCharType="separate"/>
            </w:r>
            <w:r>
              <w:rPr>
                <w:noProof/>
                <w:webHidden/>
              </w:rPr>
              <w:t>4</w:t>
            </w:r>
            <w:r>
              <w:rPr>
                <w:noProof/>
                <w:webHidden/>
              </w:rPr>
              <w:fldChar w:fldCharType="end"/>
            </w:r>
          </w:hyperlink>
        </w:p>
        <w:p w:rsidR="00142291" w:rsidRDefault="00142291">
          <w:pPr>
            <w:pStyle w:val="TOC3"/>
            <w:tabs>
              <w:tab w:val="right" w:leader="dot" w:pos="9016"/>
            </w:tabs>
            <w:rPr>
              <w:rFonts w:eastAsiaTheme="minorEastAsia"/>
              <w:noProof/>
              <w:lang w:eastAsia="en-GB"/>
            </w:rPr>
          </w:pPr>
          <w:hyperlink w:anchor="_Toc9813808" w:history="1">
            <w:r w:rsidRPr="004A05C3">
              <w:rPr>
                <w:rStyle w:val="Hyperlink"/>
                <w:noProof/>
              </w:rPr>
              <w:t>1.3 Management Centre- manage user.</w:t>
            </w:r>
            <w:r>
              <w:rPr>
                <w:noProof/>
                <w:webHidden/>
              </w:rPr>
              <w:tab/>
            </w:r>
            <w:r>
              <w:rPr>
                <w:noProof/>
                <w:webHidden/>
              </w:rPr>
              <w:fldChar w:fldCharType="begin"/>
            </w:r>
            <w:r>
              <w:rPr>
                <w:noProof/>
                <w:webHidden/>
              </w:rPr>
              <w:instrText xml:space="preserve"> PAGEREF _Toc9813808 \h </w:instrText>
            </w:r>
            <w:r>
              <w:rPr>
                <w:noProof/>
                <w:webHidden/>
              </w:rPr>
            </w:r>
            <w:r>
              <w:rPr>
                <w:noProof/>
                <w:webHidden/>
              </w:rPr>
              <w:fldChar w:fldCharType="separate"/>
            </w:r>
            <w:r>
              <w:rPr>
                <w:noProof/>
                <w:webHidden/>
              </w:rPr>
              <w:t>6</w:t>
            </w:r>
            <w:r>
              <w:rPr>
                <w:noProof/>
                <w:webHidden/>
              </w:rPr>
              <w:fldChar w:fldCharType="end"/>
            </w:r>
          </w:hyperlink>
        </w:p>
        <w:p w:rsidR="00142291" w:rsidRDefault="00142291">
          <w:pPr>
            <w:pStyle w:val="TOC1"/>
            <w:tabs>
              <w:tab w:val="left" w:pos="440"/>
              <w:tab w:val="right" w:leader="dot" w:pos="9016"/>
            </w:tabs>
            <w:rPr>
              <w:rFonts w:eastAsiaTheme="minorEastAsia"/>
              <w:noProof/>
              <w:lang w:eastAsia="en-GB"/>
            </w:rPr>
          </w:pPr>
          <w:hyperlink w:anchor="_Toc9813809" w:history="1">
            <w:r w:rsidRPr="004A05C3">
              <w:rPr>
                <w:rStyle w:val="Hyperlink"/>
                <w:noProof/>
              </w:rPr>
              <w:t>2.</w:t>
            </w:r>
            <w:r>
              <w:rPr>
                <w:rFonts w:eastAsiaTheme="minorEastAsia"/>
                <w:noProof/>
                <w:lang w:eastAsia="en-GB"/>
              </w:rPr>
              <w:tab/>
            </w:r>
            <w:r w:rsidRPr="004A05C3">
              <w:rPr>
                <w:rStyle w:val="Hyperlink"/>
                <w:noProof/>
              </w:rPr>
              <w:t>Personal Trainer</w:t>
            </w:r>
            <w:r>
              <w:rPr>
                <w:noProof/>
                <w:webHidden/>
              </w:rPr>
              <w:tab/>
            </w:r>
            <w:r>
              <w:rPr>
                <w:noProof/>
                <w:webHidden/>
              </w:rPr>
              <w:fldChar w:fldCharType="begin"/>
            </w:r>
            <w:r>
              <w:rPr>
                <w:noProof/>
                <w:webHidden/>
              </w:rPr>
              <w:instrText xml:space="preserve"> PAGEREF _Toc9813809 \h </w:instrText>
            </w:r>
            <w:r>
              <w:rPr>
                <w:noProof/>
                <w:webHidden/>
              </w:rPr>
            </w:r>
            <w:r>
              <w:rPr>
                <w:noProof/>
                <w:webHidden/>
              </w:rPr>
              <w:fldChar w:fldCharType="separate"/>
            </w:r>
            <w:r>
              <w:rPr>
                <w:noProof/>
                <w:webHidden/>
              </w:rPr>
              <w:t>7</w:t>
            </w:r>
            <w:r>
              <w:rPr>
                <w:noProof/>
                <w:webHidden/>
              </w:rPr>
              <w:fldChar w:fldCharType="end"/>
            </w:r>
          </w:hyperlink>
        </w:p>
        <w:p w:rsidR="00142291" w:rsidRDefault="00142291">
          <w:pPr>
            <w:pStyle w:val="TOC3"/>
            <w:tabs>
              <w:tab w:val="left" w:pos="1100"/>
              <w:tab w:val="right" w:leader="dot" w:pos="9016"/>
            </w:tabs>
            <w:rPr>
              <w:rFonts w:eastAsiaTheme="minorEastAsia"/>
              <w:noProof/>
              <w:lang w:eastAsia="en-GB"/>
            </w:rPr>
          </w:pPr>
          <w:hyperlink w:anchor="_Toc9813810" w:history="1">
            <w:r w:rsidRPr="004A05C3">
              <w:rPr>
                <w:rStyle w:val="Hyperlink"/>
                <w:noProof/>
              </w:rPr>
              <w:t>2.1</w:t>
            </w:r>
            <w:r>
              <w:rPr>
                <w:rFonts w:eastAsiaTheme="minorEastAsia"/>
                <w:noProof/>
                <w:lang w:eastAsia="en-GB"/>
              </w:rPr>
              <w:tab/>
            </w:r>
            <w:r w:rsidRPr="004A05C3">
              <w:rPr>
                <w:rStyle w:val="Hyperlink"/>
                <w:noProof/>
              </w:rPr>
              <w:t>Logging in</w:t>
            </w:r>
            <w:r>
              <w:rPr>
                <w:noProof/>
                <w:webHidden/>
              </w:rPr>
              <w:tab/>
            </w:r>
            <w:r>
              <w:rPr>
                <w:noProof/>
                <w:webHidden/>
              </w:rPr>
              <w:fldChar w:fldCharType="begin"/>
            </w:r>
            <w:r>
              <w:rPr>
                <w:noProof/>
                <w:webHidden/>
              </w:rPr>
              <w:instrText xml:space="preserve"> PAGEREF _Toc9813810 \h </w:instrText>
            </w:r>
            <w:r>
              <w:rPr>
                <w:noProof/>
                <w:webHidden/>
              </w:rPr>
            </w:r>
            <w:r>
              <w:rPr>
                <w:noProof/>
                <w:webHidden/>
              </w:rPr>
              <w:fldChar w:fldCharType="separate"/>
            </w:r>
            <w:r>
              <w:rPr>
                <w:noProof/>
                <w:webHidden/>
              </w:rPr>
              <w:t>7</w:t>
            </w:r>
            <w:r>
              <w:rPr>
                <w:noProof/>
                <w:webHidden/>
              </w:rPr>
              <w:fldChar w:fldCharType="end"/>
            </w:r>
          </w:hyperlink>
        </w:p>
        <w:p w:rsidR="00142291" w:rsidRDefault="00142291">
          <w:pPr>
            <w:pStyle w:val="TOC3"/>
            <w:tabs>
              <w:tab w:val="left" w:pos="1100"/>
              <w:tab w:val="right" w:leader="dot" w:pos="9016"/>
            </w:tabs>
            <w:rPr>
              <w:rFonts w:eastAsiaTheme="minorEastAsia"/>
              <w:noProof/>
              <w:lang w:eastAsia="en-GB"/>
            </w:rPr>
          </w:pPr>
          <w:hyperlink w:anchor="_Toc9813811" w:history="1">
            <w:r w:rsidRPr="004A05C3">
              <w:rPr>
                <w:rStyle w:val="Hyperlink"/>
                <w:noProof/>
              </w:rPr>
              <w:t>2.2</w:t>
            </w:r>
            <w:r>
              <w:rPr>
                <w:rFonts w:eastAsiaTheme="minorEastAsia"/>
                <w:noProof/>
                <w:lang w:eastAsia="en-GB"/>
              </w:rPr>
              <w:tab/>
            </w:r>
            <w:r w:rsidRPr="004A05C3">
              <w:rPr>
                <w:rStyle w:val="Hyperlink"/>
                <w:noProof/>
              </w:rPr>
              <w:t>Management Centre – my details</w:t>
            </w:r>
            <w:r>
              <w:rPr>
                <w:noProof/>
                <w:webHidden/>
              </w:rPr>
              <w:tab/>
            </w:r>
            <w:r>
              <w:rPr>
                <w:noProof/>
                <w:webHidden/>
              </w:rPr>
              <w:fldChar w:fldCharType="begin"/>
            </w:r>
            <w:r>
              <w:rPr>
                <w:noProof/>
                <w:webHidden/>
              </w:rPr>
              <w:instrText xml:space="preserve"> PAGEREF _Toc9813811 \h </w:instrText>
            </w:r>
            <w:r>
              <w:rPr>
                <w:noProof/>
                <w:webHidden/>
              </w:rPr>
            </w:r>
            <w:r>
              <w:rPr>
                <w:noProof/>
                <w:webHidden/>
              </w:rPr>
              <w:fldChar w:fldCharType="separate"/>
            </w:r>
            <w:r>
              <w:rPr>
                <w:noProof/>
                <w:webHidden/>
              </w:rPr>
              <w:t>8</w:t>
            </w:r>
            <w:r>
              <w:rPr>
                <w:noProof/>
                <w:webHidden/>
              </w:rPr>
              <w:fldChar w:fldCharType="end"/>
            </w:r>
          </w:hyperlink>
        </w:p>
        <w:p w:rsidR="001E4CF8" w:rsidRDefault="001E4CF8">
          <w:r>
            <w:rPr>
              <w:b/>
              <w:bCs/>
              <w:noProof/>
            </w:rPr>
            <w:fldChar w:fldCharType="end"/>
          </w:r>
        </w:p>
      </w:sdtContent>
    </w:sdt>
    <w:p w:rsidR="001E4CF8" w:rsidRDefault="001E4CF8" w:rsidP="00DE36D8">
      <w:pPr>
        <w:rPr>
          <w:sz w:val="28"/>
          <w:szCs w:val="28"/>
        </w:rPr>
      </w:pPr>
    </w:p>
    <w:p w:rsidR="001E4CF8" w:rsidRDefault="001E4CF8" w:rsidP="00DE36D8">
      <w:pPr>
        <w:rPr>
          <w:sz w:val="28"/>
          <w:szCs w:val="28"/>
        </w:rPr>
      </w:pPr>
    </w:p>
    <w:p w:rsidR="001E4CF8" w:rsidRDefault="001E4CF8"/>
    <w:p w:rsidR="001E4CF8" w:rsidRDefault="001E4CF8" w:rsidP="00DE36D8">
      <w:pPr>
        <w:rPr>
          <w:sz w:val="28"/>
          <w:szCs w:val="28"/>
        </w:rPr>
      </w:pPr>
      <w:bookmarkStart w:id="0" w:name="_GoBack"/>
      <w:bookmarkEnd w:id="0"/>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1E4CF8" w:rsidRDefault="001E4CF8" w:rsidP="00DE36D8">
      <w:pPr>
        <w:rPr>
          <w:sz w:val="28"/>
          <w:szCs w:val="28"/>
        </w:rPr>
      </w:pPr>
    </w:p>
    <w:p w:rsidR="00FD108C" w:rsidRDefault="006E7808" w:rsidP="00425EEB">
      <w:pPr>
        <w:pStyle w:val="Heading1"/>
        <w:numPr>
          <w:ilvl w:val="0"/>
          <w:numId w:val="20"/>
        </w:numPr>
      </w:pPr>
      <w:bookmarkStart w:id="1" w:name="_Toc9813805"/>
      <w:r>
        <w:lastRenderedPageBreak/>
        <w:t>Admin Guide</w:t>
      </w:r>
      <w:bookmarkEnd w:id="1"/>
    </w:p>
    <w:p w:rsidR="005E43C1" w:rsidRDefault="00425EEB" w:rsidP="00F94868">
      <w:pPr>
        <w:pStyle w:val="Heading3"/>
      </w:pPr>
      <w:bookmarkStart w:id="2" w:name="_Toc9813806"/>
      <w:r>
        <w:t xml:space="preserve">1.1 </w:t>
      </w:r>
      <w:r w:rsidR="00F94868">
        <w:t>Logging in</w:t>
      </w:r>
      <w:bookmarkEnd w:id="2"/>
    </w:p>
    <w:p w:rsidR="005E43C1" w:rsidRDefault="005E43C1" w:rsidP="005E43C1">
      <w:r>
        <w:t>First step to access the admin panel is to log in to the website. It can be done by navigating to the Log in page of the system and entering the admin log in data into the input boxes.</w:t>
      </w:r>
    </w:p>
    <w:p w:rsidR="005E43C1" w:rsidRDefault="005E43C1" w:rsidP="005E43C1">
      <w:r>
        <w:t xml:space="preserve">Email: </w:t>
      </w:r>
      <w:hyperlink r:id="rId9" w:history="1">
        <w:r w:rsidRPr="00525763">
          <w:rPr>
            <w:rStyle w:val="Hyperlink"/>
          </w:rPr>
          <w:t>admin@admin.gov</w:t>
        </w:r>
      </w:hyperlink>
    </w:p>
    <w:p w:rsidR="005E43C1" w:rsidRDefault="005E43C1" w:rsidP="005E43C1">
      <w:r>
        <w:t>Password : admin</w:t>
      </w:r>
    </w:p>
    <w:p w:rsidR="005E43C1" w:rsidRPr="005E43C1" w:rsidRDefault="005E43C1" w:rsidP="005E43C1"/>
    <w:p w:rsidR="00FD108C" w:rsidRPr="00FD108C" w:rsidRDefault="005E43C1" w:rsidP="00FD108C">
      <w:r>
        <w:rPr>
          <w:noProof/>
        </w:rPr>
        <w:drawing>
          <wp:inline distT="0" distB="0" distL="0" distR="0" wp14:anchorId="4F6C5CF2" wp14:editId="0B3696F2">
            <wp:extent cx="5725160" cy="27031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rsidR="006E7808" w:rsidRDefault="005E43C1" w:rsidP="006E7808">
      <w:r>
        <w:t xml:space="preserve">After logging in the admin is redirected back to main page, but now have access to additional options – Management Centre and Sign out. </w:t>
      </w:r>
      <w:r w:rsidR="00375F15">
        <w:rPr>
          <w:noProof/>
        </w:rPr>
        <w:drawing>
          <wp:inline distT="0" distB="0" distL="0" distR="0">
            <wp:extent cx="5725160" cy="2703195"/>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rsidR="006E7808" w:rsidRDefault="006E7808" w:rsidP="006E7808"/>
    <w:p w:rsidR="00375F15" w:rsidRDefault="00425EEB" w:rsidP="00F94868">
      <w:pPr>
        <w:pStyle w:val="Heading3"/>
      </w:pPr>
      <w:bookmarkStart w:id="3" w:name="_Toc9813807"/>
      <w:r>
        <w:lastRenderedPageBreak/>
        <w:t xml:space="preserve">1.2 </w:t>
      </w:r>
      <w:r w:rsidR="00F94868">
        <w:t>management Centre – MAnage personal trainers</w:t>
      </w:r>
      <w:bookmarkEnd w:id="3"/>
    </w:p>
    <w:p w:rsidR="00375F15" w:rsidRDefault="00375F15" w:rsidP="006E7808">
      <w:r>
        <w:t>After hovering on the Management Centre admin is presented with the submenu and have an option to Manage Personal Trainers or Manage User Details</w:t>
      </w:r>
    </w:p>
    <w:p w:rsidR="006E7808" w:rsidRPr="006E7808" w:rsidRDefault="006E7808" w:rsidP="006E7808"/>
    <w:p w:rsidR="001E4CF8" w:rsidRDefault="00375F15" w:rsidP="00DE36D8">
      <w:pPr>
        <w:rPr>
          <w:sz w:val="28"/>
          <w:szCs w:val="28"/>
        </w:rPr>
      </w:pPr>
      <w:r>
        <w:rPr>
          <w:noProof/>
          <w:sz w:val="28"/>
          <w:szCs w:val="28"/>
        </w:rPr>
        <w:drawing>
          <wp:inline distT="0" distB="0" distL="0" distR="0">
            <wp:extent cx="5716905" cy="2695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p>
    <w:p w:rsidR="001E4CF8" w:rsidRDefault="00375F15" w:rsidP="00DE36D8">
      <w:r w:rsidRPr="00375F15">
        <w:t xml:space="preserve">After clicking the </w:t>
      </w:r>
      <w:r>
        <w:t>Manage Personal Trainers tab, the list of all the personal trainers in the system is displayed with their details. This page allows to Add the new personal trainer, Edit the personal trainer details or delete the personal trainer from the database.</w:t>
      </w:r>
      <w:r>
        <w:rPr>
          <w:noProof/>
        </w:rPr>
        <w:drawing>
          <wp:inline distT="0" distB="0" distL="0" distR="0">
            <wp:extent cx="5724525" cy="2781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825522" w:rsidRDefault="00825522" w:rsidP="00DE36D8"/>
    <w:p w:rsidR="00825522" w:rsidRDefault="00825522" w:rsidP="00DE36D8"/>
    <w:p w:rsidR="00825522" w:rsidRDefault="00825522" w:rsidP="00DE36D8"/>
    <w:p w:rsidR="00825522" w:rsidRDefault="00825522" w:rsidP="00DE36D8"/>
    <w:p w:rsidR="00825522" w:rsidRDefault="00825522" w:rsidP="00DE36D8"/>
    <w:p w:rsidR="00825522" w:rsidRDefault="00825522" w:rsidP="00DE36D8">
      <w:r>
        <w:t>Adding the new personal trainer and edit buttons take the administrator to the form page that allow to input the new data. Admin should input the necessary data and press the Submit button located in the bottom right of the page. Those 2 pages share their functionality, the only difference is that new personal trainer form creates the new entry in the database, updating the entry allows to change the already existing users details.</w:t>
      </w:r>
    </w:p>
    <w:p w:rsidR="00825522" w:rsidRDefault="00825522" w:rsidP="00DE36D8">
      <w:r>
        <w:rPr>
          <w:noProof/>
        </w:rPr>
        <w:drawing>
          <wp:inline distT="0" distB="0" distL="0" distR="0">
            <wp:extent cx="5715000"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825522" w:rsidRDefault="00825522" w:rsidP="00DE36D8">
      <w:r>
        <w:t>In the right corner of the page there is a little ‘</w:t>
      </w:r>
      <w:proofErr w:type="spellStart"/>
      <w:r>
        <w:t>i</w:t>
      </w:r>
      <w:proofErr w:type="spellEnd"/>
      <w:r>
        <w:t>’ icon, which on hover will display the tooltips helping to input the data.</w:t>
      </w:r>
    </w:p>
    <w:p w:rsidR="00825522" w:rsidRDefault="00825522" w:rsidP="00DE36D8">
      <w:r>
        <w:rPr>
          <w:noProof/>
        </w:rPr>
        <w:drawing>
          <wp:inline distT="0" distB="0" distL="0" distR="0">
            <wp:extent cx="1956435" cy="3218405"/>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8774" cy="3238703"/>
                    </a:xfrm>
                    <a:prstGeom prst="rect">
                      <a:avLst/>
                    </a:prstGeom>
                    <a:noFill/>
                    <a:ln>
                      <a:noFill/>
                    </a:ln>
                  </pic:spPr>
                </pic:pic>
              </a:graphicData>
            </a:graphic>
          </wp:inline>
        </w:drawing>
      </w:r>
    </w:p>
    <w:p w:rsidR="00825522" w:rsidRDefault="00825522" w:rsidP="00DE36D8"/>
    <w:p w:rsidR="00825522" w:rsidRDefault="00825522" w:rsidP="00DE36D8"/>
    <w:p w:rsidR="00F72507" w:rsidRDefault="00F72507" w:rsidP="00DE36D8"/>
    <w:p w:rsidR="00F72507" w:rsidRDefault="00425EEB" w:rsidP="00F94868">
      <w:pPr>
        <w:pStyle w:val="Heading3"/>
      </w:pPr>
      <w:bookmarkStart w:id="4" w:name="_Toc9813808"/>
      <w:r>
        <w:lastRenderedPageBreak/>
        <w:t xml:space="preserve">1.3 </w:t>
      </w:r>
      <w:r w:rsidR="00F94868">
        <w:t>Management Centre- manage user.</w:t>
      </w:r>
      <w:bookmarkEnd w:id="4"/>
    </w:p>
    <w:p w:rsidR="00F72507" w:rsidRDefault="00F72507" w:rsidP="00DE36D8">
      <w:r>
        <w:t xml:space="preserve">Manage user details allows admin to access the data of the gym customers. This page shares some of the functionality with the personal trainer functionality, adding new user, editing the details and deleting the user is the same as in personal trainer case. Difference is in addition of More… button which allows the admin to preview additional details of the customer. </w:t>
      </w:r>
      <w:r>
        <w:rPr>
          <w:noProof/>
        </w:rPr>
        <w:drawing>
          <wp:inline distT="0" distB="0" distL="0" distR="0">
            <wp:extent cx="5629275" cy="28942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384" cy="2895337"/>
                    </a:xfrm>
                    <a:prstGeom prst="rect">
                      <a:avLst/>
                    </a:prstGeom>
                    <a:noFill/>
                    <a:ln>
                      <a:noFill/>
                    </a:ln>
                  </pic:spPr>
                </pic:pic>
              </a:graphicData>
            </a:graphic>
          </wp:inline>
        </w:drawing>
      </w:r>
    </w:p>
    <w:p w:rsidR="00F72507" w:rsidRDefault="00F72507" w:rsidP="00DE36D8">
      <w:r>
        <w:rPr>
          <w:noProof/>
        </w:rPr>
        <w:drawing>
          <wp:inline distT="0" distB="0" distL="0" distR="0">
            <wp:extent cx="5715000" cy="2657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657475"/>
                    </a:xfrm>
                    <a:prstGeom prst="rect">
                      <a:avLst/>
                    </a:prstGeom>
                    <a:noFill/>
                    <a:ln>
                      <a:noFill/>
                    </a:ln>
                  </pic:spPr>
                </pic:pic>
              </a:graphicData>
            </a:graphic>
          </wp:inline>
        </w:drawing>
      </w:r>
    </w:p>
    <w:p w:rsidR="00F72507" w:rsidRDefault="00F72507" w:rsidP="00DE36D8">
      <w:r>
        <w:t xml:space="preserve">If the admin is ready to finish his work , the </w:t>
      </w:r>
      <w:r w:rsidR="007A4AD1">
        <w:t>S</w:t>
      </w:r>
      <w:r>
        <w:t>ign</w:t>
      </w:r>
      <w:r w:rsidR="007A4AD1">
        <w:t xml:space="preserve"> </w:t>
      </w:r>
      <w:r>
        <w:t xml:space="preserve">out button in the top right corner of the page will allow to </w:t>
      </w:r>
      <w:r w:rsidR="007A4AD1">
        <w:t>sign out.</w:t>
      </w:r>
    </w:p>
    <w:p w:rsidR="00F72507" w:rsidRDefault="00F72507" w:rsidP="00DE36D8"/>
    <w:p w:rsidR="00425EEB" w:rsidRDefault="00425EEB" w:rsidP="00DE36D8"/>
    <w:p w:rsidR="00425EEB" w:rsidRDefault="00425EEB" w:rsidP="00DE36D8"/>
    <w:p w:rsidR="00425EEB" w:rsidRDefault="00425EEB" w:rsidP="00DE36D8"/>
    <w:p w:rsidR="00425EEB" w:rsidRDefault="00425EEB" w:rsidP="00425EEB">
      <w:pPr>
        <w:pStyle w:val="Heading1"/>
        <w:numPr>
          <w:ilvl w:val="0"/>
          <w:numId w:val="20"/>
        </w:numPr>
      </w:pPr>
      <w:bookmarkStart w:id="5" w:name="_Toc9813809"/>
      <w:r>
        <w:lastRenderedPageBreak/>
        <w:t>Personal Trainer</w:t>
      </w:r>
      <w:bookmarkEnd w:id="5"/>
    </w:p>
    <w:p w:rsidR="00425EEB" w:rsidRDefault="00425EEB" w:rsidP="00425EEB">
      <w:pPr>
        <w:pStyle w:val="Heading3"/>
        <w:numPr>
          <w:ilvl w:val="1"/>
          <w:numId w:val="20"/>
        </w:numPr>
      </w:pPr>
      <w:bookmarkStart w:id="6" w:name="_Toc9813810"/>
      <w:r>
        <w:t>Logging in</w:t>
      </w:r>
      <w:bookmarkEnd w:id="6"/>
    </w:p>
    <w:p w:rsidR="00425EEB" w:rsidRDefault="00425EEB" w:rsidP="00425EEB">
      <w:r>
        <w:t xml:space="preserve">Personal trainer logging in details can be created by the administrator of the system. For the testing purposes I have prepared the username and password for the personal trainer: </w:t>
      </w:r>
    </w:p>
    <w:p w:rsidR="00425EEB" w:rsidRPr="00425EEB" w:rsidRDefault="00425EEB" w:rsidP="00425EEB">
      <w:pPr>
        <w:rPr>
          <w:lang w:val="pl-PL"/>
        </w:rPr>
      </w:pPr>
      <w:r w:rsidRPr="00425EEB">
        <w:rPr>
          <w:lang w:val="pl-PL"/>
        </w:rPr>
        <w:t xml:space="preserve">Login: </w:t>
      </w:r>
      <w:hyperlink r:id="rId18" w:history="1">
        <w:r w:rsidRPr="00425EEB">
          <w:rPr>
            <w:rStyle w:val="Hyperlink"/>
            <w:lang w:val="pl-PL"/>
          </w:rPr>
          <w:t>pt@pt.com</w:t>
        </w:r>
      </w:hyperlink>
    </w:p>
    <w:p w:rsidR="00425EEB" w:rsidRDefault="00425EEB" w:rsidP="00425EEB">
      <w:pPr>
        <w:rPr>
          <w:lang w:val="pl-PL"/>
        </w:rPr>
      </w:pPr>
      <w:proofErr w:type="spellStart"/>
      <w:r w:rsidRPr="00425EEB">
        <w:rPr>
          <w:lang w:val="pl-PL"/>
        </w:rPr>
        <w:t>P</w:t>
      </w:r>
      <w:r>
        <w:rPr>
          <w:lang w:val="pl-PL"/>
        </w:rPr>
        <w:t>assword</w:t>
      </w:r>
      <w:proofErr w:type="spellEnd"/>
      <w:r>
        <w:rPr>
          <w:lang w:val="pl-PL"/>
        </w:rPr>
        <w:t xml:space="preserve"> : </w:t>
      </w:r>
      <w:proofErr w:type="spellStart"/>
      <w:r>
        <w:rPr>
          <w:lang w:val="pl-PL"/>
        </w:rPr>
        <w:t>pt</w:t>
      </w:r>
      <w:proofErr w:type="spellEnd"/>
    </w:p>
    <w:p w:rsidR="00425EEB" w:rsidRDefault="00425EEB" w:rsidP="00425EEB">
      <w:r w:rsidRPr="00425EEB">
        <w:t>After logging in personal t</w:t>
      </w:r>
      <w:r>
        <w:t xml:space="preserve">rainer is presented with a little different menu: </w:t>
      </w:r>
    </w:p>
    <w:p w:rsidR="00425EEB" w:rsidRDefault="00425EEB" w:rsidP="00425EEB">
      <w:r>
        <w:rPr>
          <w:noProof/>
        </w:rPr>
        <w:drawing>
          <wp:inline distT="0" distB="0" distL="0" distR="0">
            <wp:extent cx="5724525" cy="2695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695575"/>
                    </a:xfrm>
                    <a:prstGeom prst="rect">
                      <a:avLst/>
                    </a:prstGeom>
                    <a:noFill/>
                    <a:ln>
                      <a:noFill/>
                    </a:ln>
                  </pic:spPr>
                </pic:pic>
              </a:graphicData>
            </a:graphic>
          </wp:inline>
        </w:drawing>
      </w:r>
    </w:p>
    <w:p w:rsidR="00425EEB" w:rsidRDefault="00425EEB" w:rsidP="00425EEB">
      <w:r>
        <w:t>Personal trainer have access to the My Details page and Manage user details page. Manage user details functionality is shared between admin and personal trainer and the functions are the same like in the previous section of this document.</w:t>
      </w:r>
    </w:p>
    <w:p w:rsidR="00425EEB" w:rsidRDefault="00425EEB" w:rsidP="00425EEB"/>
    <w:p w:rsidR="00425EEB" w:rsidRDefault="00425EEB" w:rsidP="00425EEB"/>
    <w:p w:rsidR="00425EEB" w:rsidRDefault="00425EEB" w:rsidP="00425EEB"/>
    <w:p w:rsidR="00425EEB" w:rsidRDefault="00425EEB" w:rsidP="00425EEB"/>
    <w:p w:rsidR="00425EEB" w:rsidRDefault="00425EEB" w:rsidP="00425EEB"/>
    <w:p w:rsidR="00425EEB" w:rsidRDefault="00425EEB" w:rsidP="00425EEB"/>
    <w:p w:rsidR="00425EEB" w:rsidRDefault="00425EEB" w:rsidP="00425EEB"/>
    <w:p w:rsidR="00425EEB" w:rsidRPr="00425EEB" w:rsidRDefault="00425EEB" w:rsidP="00425EEB"/>
    <w:p w:rsidR="00425EEB" w:rsidRDefault="00425EEB" w:rsidP="00425EEB">
      <w:pPr>
        <w:pStyle w:val="Heading3"/>
        <w:numPr>
          <w:ilvl w:val="1"/>
          <w:numId w:val="20"/>
        </w:numPr>
      </w:pPr>
      <w:bookmarkStart w:id="7" w:name="_Toc9813811"/>
      <w:r>
        <w:lastRenderedPageBreak/>
        <w:t>Management Centre – my details</w:t>
      </w:r>
      <w:bookmarkEnd w:id="7"/>
    </w:p>
    <w:p w:rsidR="00425EEB" w:rsidRPr="00425EEB" w:rsidRDefault="00425EEB" w:rsidP="00425EEB">
      <w:r>
        <w:t xml:space="preserve">My details page allows the personal trainer to display the data for the logged in personal trainer only, </w:t>
      </w:r>
      <w:r w:rsidR="00D0216E">
        <w:t xml:space="preserve">also allowing to change those details by clicking the edit button: </w:t>
      </w:r>
    </w:p>
    <w:p w:rsidR="00425EEB" w:rsidRDefault="00425EEB" w:rsidP="00425EEB">
      <w:r>
        <w:rPr>
          <w:noProof/>
        </w:rPr>
        <w:drawing>
          <wp:inline distT="0" distB="0" distL="0" distR="0">
            <wp:extent cx="5724525" cy="2647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rsidR="00D0216E" w:rsidRPr="00425EEB" w:rsidRDefault="00D0216E" w:rsidP="00425EEB">
      <w:r>
        <w:t xml:space="preserve">And finally the form allowing to change the PT data: </w:t>
      </w:r>
      <w:r>
        <w:rPr>
          <w:noProof/>
        </w:rPr>
        <w:drawing>
          <wp:inline distT="0" distB="0" distL="0" distR="0">
            <wp:extent cx="5715000"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sectPr w:rsidR="00D0216E" w:rsidRPr="00425EEB" w:rsidSect="006E1E76">
      <w:footerReference w:type="default" r:id="rId22"/>
      <w:headerReference w:type="first" r:id="rId23"/>
      <w:pgSz w:w="11906" w:h="16838" w:code="9"/>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48F" w:rsidRDefault="0088148F">
      <w:r>
        <w:separator/>
      </w:r>
    </w:p>
    <w:p w:rsidR="0088148F" w:rsidRDefault="0088148F"/>
  </w:endnote>
  <w:endnote w:type="continuationSeparator" w:id="0">
    <w:p w:rsidR="0088148F" w:rsidRDefault="0088148F">
      <w:r>
        <w:continuationSeparator/>
      </w:r>
    </w:p>
    <w:p w:rsidR="0088148F" w:rsidRDefault="008814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Tabela w stopce z datą, tytułem dokumentu i numerem strony"/>
    </w:tblPr>
    <w:tblGrid>
      <w:gridCol w:w="1354"/>
      <w:gridCol w:w="6318"/>
      <w:gridCol w:w="1354"/>
    </w:tblGrid>
    <w:tr w:rsidR="005E6B47" w:rsidTr="005A54FA">
      <w:tc>
        <w:tcPr>
          <w:tcW w:w="750" w:type="pct"/>
        </w:tcPr>
        <w:p w:rsidR="005E6B47" w:rsidRDefault="0088148F" w:rsidP="00547E56">
          <w:pPr>
            <w:pStyle w:val="Footer"/>
          </w:pPr>
          <w:sdt>
            <w:sdtPr>
              <w:alias w:val="Data:"/>
              <w:tag w:val="Data:"/>
              <w:id w:val="-581765881"/>
              <w:placeholder>
                <w:docPart w:val="EDC71A3468D745C4A8EB1E954D4D1143"/>
              </w:placeholder>
              <w:dataBinding w:prefixMappings="xmlns:ns0='http://schemas.microsoft.com/office/2006/coverPageProps' " w:xpath="/ns0:CoverPageProperties[1]/ns0:CompanyFax[1]" w:storeItemID="{55AF091B-3C7A-41E3-B477-F2FDAA23CFDA}"/>
              <w15:appearance w15:val="hidden"/>
              <w:text/>
            </w:sdtPr>
            <w:sdtEndPr/>
            <w:sdtContent>
              <w:r w:rsidR="001E4CF8">
                <w:t>25</w:t>
              </w:r>
              <w:r w:rsidR="005E6B47">
                <w:t>.0</w:t>
              </w:r>
              <w:r w:rsidR="006501FB">
                <w:t>5</w:t>
              </w:r>
              <w:r w:rsidR="005E6B47">
                <w:t>.201</w:t>
              </w:r>
              <w:r w:rsidR="006501FB">
                <w:t>9</w:t>
              </w:r>
              <w:r w:rsidR="005E6B47">
                <w:t xml:space="preserve"> </w:t>
              </w:r>
            </w:sdtContent>
          </w:sdt>
        </w:p>
      </w:tc>
      <w:tc>
        <w:tcPr>
          <w:tcW w:w="3500" w:type="pct"/>
        </w:tcPr>
        <w:sdt>
          <w:sdtPr>
            <w:alias w:val="Stanowisko:"/>
            <w:tag w:val="Stanowisko:"/>
            <w:id w:val="1369803302"/>
            <w:placeholder>
              <w:docPart w:val="DB90E4211CD040AFB44E9EB2FCF0574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rsidR="005E6B47" w:rsidRPr="00073DBB" w:rsidRDefault="00073DBB" w:rsidP="00547E56">
              <w:pPr>
                <w:pStyle w:val="Footer"/>
                <w:jc w:val="center"/>
              </w:pPr>
              <w:r w:rsidRPr="00073DBB">
                <w:t xml:space="preserve">Graded Unit </w:t>
              </w:r>
              <w:r w:rsidR="006501FB">
                <w:t>User Guide</w:t>
              </w:r>
              <w:r w:rsidR="001E4CF8">
                <w:t xml:space="preserve"> part 2</w:t>
              </w:r>
            </w:p>
          </w:sdtContent>
        </w:sdt>
      </w:tc>
      <w:tc>
        <w:tcPr>
          <w:tcW w:w="750" w:type="pct"/>
        </w:tcPr>
        <w:p w:rsidR="005E6B47" w:rsidRDefault="005E6B47" w:rsidP="00547E56">
          <w:pPr>
            <w:pStyle w:val="Footer"/>
            <w:jc w:val="right"/>
          </w:pPr>
          <w:r>
            <w:rPr>
              <w:lang w:bidi="pl-PL"/>
            </w:rPr>
            <w:fldChar w:fldCharType="begin"/>
          </w:r>
          <w:r>
            <w:rPr>
              <w:lang w:bidi="pl-PL"/>
            </w:rPr>
            <w:instrText xml:space="preserve"> PAGE   \* MERGEFORMAT </w:instrText>
          </w:r>
          <w:r>
            <w:rPr>
              <w:lang w:bidi="pl-PL"/>
            </w:rPr>
            <w:fldChar w:fldCharType="separate"/>
          </w:r>
          <w:r>
            <w:rPr>
              <w:noProof/>
              <w:lang w:bidi="pl-PL"/>
            </w:rPr>
            <w:t>4</w:t>
          </w:r>
          <w:r>
            <w:rPr>
              <w:noProof/>
              <w:lang w:bidi="pl-PL"/>
            </w:rPr>
            <w:fldChar w:fldCharType="end"/>
          </w:r>
        </w:p>
      </w:tc>
    </w:tr>
  </w:tbl>
  <w:p w:rsidR="005E6B47" w:rsidRDefault="005E6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48F" w:rsidRDefault="0088148F">
      <w:r>
        <w:separator/>
      </w:r>
    </w:p>
    <w:p w:rsidR="0088148F" w:rsidRDefault="0088148F"/>
  </w:footnote>
  <w:footnote w:type="continuationSeparator" w:id="0">
    <w:p w:rsidR="0088148F" w:rsidRDefault="0088148F">
      <w:r>
        <w:continuationSeparator/>
      </w:r>
    </w:p>
    <w:p w:rsidR="0088148F" w:rsidRDefault="008814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6B47" w:rsidRDefault="005E6B47">
    <w:pPr>
      <w:pStyle w:val="Header"/>
    </w:pPr>
    <w:r>
      <w:rPr>
        <w:noProof/>
        <w:lang w:bidi="pl-PL"/>
      </w:rPr>
      <mc:AlternateContent>
        <mc:Choice Requires="wpg">
          <w:drawing>
            <wp:anchor distT="0" distB="0" distL="114300" distR="114300" simplePos="0" relativeHeight="251659264" behindDoc="0" locked="1" layoutInCell="1" allowOverlap="1" wp14:anchorId="128C2BF5" wp14:editId="70BEBE4B">
              <wp:simplePos x="0" y="0"/>
              <wp:positionH relativeFrom="page">
                <wp:posOffset>352425</wp:posOffset>
              </wp:positionH>
              <wp:positionV relativeFrom="page">
                <wp:posOffset>457200</wp:posOffset>
              </wp:positionV>
              <wp:extent cx="228600" cy="9144000"/>
              <wp:effectExtent l="0" t="0" r="3175" b="635"/>
              <wp:wrapNone/>
              <wp:docPr id="1" name="Grupa 1" descr="Dekoracyjny pasek boczny"/>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Prostokąt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Prostokąt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20E1C2A" id="Grupa 1" o:spid="_x0000_s1026" alt="Dekoracyjny pasek boczny"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">
              <v:rect id="Prostokąt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Prostokąt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626167"/>
    <w:multiLevelType w:val="multilevel"/>
    <w:tmpl w:val="FC6092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43D18"/>
    <w:multiLevelType w:val="hybridMultilevel"/>
    <w:tmpl w:val="A024F062"/>
    <w:lvl w:ilvl="0" w:tplc="2C68E89E">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3" w15:restartNumberingAfterBreak="0">
    <w:nsid w:val="49A1777E"/>
    <w:multiLevelType w:val="hybridMultilevel"/>
    <w:tmpl w:val="AB94F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147370"/>
    <w:multiLevelType w:val="hybridMultilevel"/>
    <w:tmpl w:val="E5A0EDAC"/>
    <w:lvl w:ilvl="0" w:tplc="5652ECB0">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5"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72C69C3"/>
    <w:multiLevelType w:val="hybridMultilevel"/>
    <w:tmpl w:val="BADAE8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996485"/>
    <w:multiLevelType w:val="hybridMultilevel"/>
    <w:tmpl w:val="D8666966"/>
    <w:lvl w:ilvl="0" w:tplc="04DCA86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1534D9A"/>
    <w:multiLevelType w:val="hybridMultilevel"/>
    <w:tmpl w:val="DC1EFFC8"/>
    <w:lvl w:ilvl="0" w:tplc="23D04914">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num w:numId="1">
    <w:abstractNumId w:val="9"/>
  </w:num>
  <w:num w:numId="2">
    <w:abstractNumId w:val="11"/>
  </w:num>
  <w:num w:numId="3">
    <w:abstractNumId w:val="8"/>
  </w:num>
  <w:num w:numId="4">
    <w:abstractNumId w:val="8"/>
  </w:num>
  <w:num w:numId="5">
    <w:abstractNumId w:val="15"/>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7"/>
  </w:num>
  <w:num w:numId="15">
    <w:abstractNumId w:val="12"/>
  </w:num>
  <w:num w:numId="16">
    <w:abstractNumId w:val="14"/>
  </w:num>
  <w:num w:numId="17">
    <w:abstractNumId w:val="18"/>
  </w:num>
  <w:num w:numId="18">
    <w:abstractNumId w:val="13"/>
  </w:num>
  <w:num w:numId="19">
    <w:abstractNumId w:val="1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5E"/>
    <w:rsid w:val="000576E5"/>
    <w:rsid w:val="00073DBB"/>
    <w:rsid w:val="000A060B"/>
    <w:rsid w:val="000C21F7"/>
    <w:rsid w:val="000D2818"/>
    <w:rsid w:val="000D29B2"/>
    <w:rsid w:val="000F787E"/>
    <w:rsid w:val="00102E91"/>
    <w:rsid w:val="0012089E"/>
    <w:rsid w:val="0013737B"/>
    <w:rsid w:val="00142291"/>
    <w:rsid w:val="00150088"/>
    <w:rsid w:val="00180C3A"/>
    <w:rsid w:val="001912B2"/>
    <w:rsid w:val="001D24A5"/>
    <w:rsid w:val="001E4CF8"/>
    <w:rsid w:val="002309F9"/>
    <w:rsid w:val="0024088F"/>
    <w:rsid w:val="00246945"/>
    <w:rsid w:val="002535D6"/>
    <w:rsid w:val="002538E9"/>
    <w:rsid w:val="00265B8F"/>
    <w:rsid w:val="00290347"/>
    <w:rsid w:val="002A0044"/>
    <w:rsid w:val="002A1F4D"/>
    <w:rsid w:val="002B5407"/>
    <w:rsid w:val="002D1BC9"/>
    <w:rsid w:val="002E2F7B"/>
    <w:rsid w:val="00325A2A"/>
    <w:rsid w:val="00333610"/>
    <w:rsid w:val="00336DF6"/>
    <w:rsid w:val="00361159"/>
    <w:rsid w:val="00363758"/>
    <w:rsid w:val="00375F15"/>
    <w:rsid w:val="00393D5C"/>
    <w:rsid w:val="003A445F"/>
    <w:rsid w:val="003A4FE1"/>
    <w:rsid w:val="003A5A3F"/>
    <w:rsid w:val="003C0801"/>
    <w:rsid w:val="003C4515"/>
    <w:rsid w:val="003E0F53"/>
    <w:rsid w:val="003F66FA"/>
    <w:rsid w:val="00411433"/>
    <w:rsid w:val="004224CB"/>
    <w:rsid w:val="00425EEB"/>
    <w:rsid w:val="00474746"/>
    <w:rsid w:val="004820A1"/>
    <w:rsid w:val="004A3F71"/>
    <w:rsid w:val="004B2F35"/>
    <w:rsid w:val="004B3641"/>
    <w:rsid w:val="004D5282"/>
    <w:rsid w:val="004E2465"/>
    <w:rsid w:val="004F0E9B"/>
    <w:rsid w:val="00512408"/>
    <w:rsid w:val="00526E8C"/>
    <w:rsid w:val="005307D9"/>
    <w:rsid w:val="005353D8"/>
    <w:rsid w:val="00540A2A"/>
    <w:rsid w:val="00547E56"/>
    <w:rsid w:val="00550C1C"/>
    <w:rsid w:val="00553DDA"/>
    <w:rsid w:val="005643C7"/>
    <w:rsid w:val="005A54FA"/>
    <w:rsid w:val="005B2EAF"/>
    <w:rsid w:val="005B3755"/>
    <w:rsid w:val="005E43C1"/>
    <w:rsid w:val="005E6B47"/>
    <w:rsid w:val="005F7313"/>
    <w:rsid w:val="00615A04"/>
    <w:rsid w:val="006501FB"/>
    <w:rsid w:val="006A1AAA"/>
    <w:rsid w:val="006B3F8F"/>
    <w:rsid w:val="006D2155"/>
    <w:rsid w:val="006E1E76"/>
    <w:rsid w:val="006E6426"/>
    <w:rsid w:val="006E67C4"/>
    <w:rsid w:val="006E7808"/>
    <w:rsid w:val="006F2718"/>
    <w:rsid w:val="006F7182"/>
    <w:rsid w:val="007270E7"/>
    <w:rsid w:val="00754BC4"/>
    <w:rsid w:val="0077568F"/>
    <w:rsid w:val="007A4AD1"/>
    <w:rsid w:val="007B2428"/>
    <w:rsid w:val="007C2742"/>
    <w:rsid w:val="007D2F03"/>
    <w:rsid w:val="007D50D6"/>
    <w:rsid w:val="007D770B"/>
    <w:rsid w:val="007E4BAB"/>
    <w:rsid w:val="007F4B9C"/>
    <w:rsid w:val="007F6D58"/>
    <w:rsid w:val="008063D1"/>
    <w:rsid w:val="00825522"/>
    <w:rsid w:val="00830588"/>
    <w:rsid w:val="00833247"/>
    <w:rsid w:val="008400AB"/>
    <w:rsid w:val="0088148F"/>
    <w:rsid w:val="008836A7"/>
    <w:rsid w:val="008A0AAA"/>
    <w:rsid w:val="008B4C5E"/>
    <w:rsid w:val="008D30AC"/>
    <w:rsid w:val="008D4C56"/>
    <w:rsid w:val="008E35DF"/>
    <w:rsid w:val="008E445E"/>
    <w:rsid w:val="0090428B"/>
    <w:rsid w:val="0090778A"/>
    <w:rsid w:val="00937390"/>
    <w:rsid w:val="00957059"/>
    <w:rsid w:val="009874D1"/>
    <w:rsid w:val="00992077"/>
    <w:rsid w:val="009A1C4A"/>
    <w:rsid w:val="00A24F5D"/>
    <w:rsid w:val="00A5782F"/>
    <w:rsid w:val="00A638EC"/>
    <w:rsid w:val="00A667E3"/>
    <w:rsid w:val="00A81A95"/>
    <w:rsid w:val="00A83E18"/>
    <w:rsid w:val="00A94C93"/>
    <w:rsid w:val="00AA133F"/>
    <w:rsid w:val="00AA29E7"/>
    <w:rsid w:val="00B219C4"/>
    <w:rsid w:val="00B6512E"/>
    <w:rsid w:val="00B7381F"/>
    <w:rsid w:val="00B73FF1"/>
    <w:rsid w:val="00B97B9A"/>
    <w:rsid w:val="00BE0195"/>
    <w:rsid w:val="00C43AA5"/>
    <w:rsid w:val="00C56EDB"/>
    <w:rsid w:val="00C700AC"/>
    <w:rsid w:val="00C72656"/>
    <w:rsid w:val="00C77375"/>
    <w:rsid w:val="00CD531E"/>
    <w:rsid w:val="00CE74BA"/>
    <w:rsid w:val="00D0216E"/>
    <w:rsid w:val="00D153E3"/>
    <w:rsid w:val="00D5350B"/>
    <w:rsid w:val="00D60713"/>
    <w:rsid w:val="00D72687"/>
    <w:rsid w:val="00D910B5"/>
    <w:rsid w:val="00DE36D8"/>
    <w:rsid w:val="00DE7135"/>
    <w:rsid w:val="00E30AC1"/>
    <w:rsid w:val="00E417A0"/>
    <w:rsid w:val="00ED56F6"/>
    <w:rsid w:val="00EE233C"/>
    <w:rsid w:val="00F3602C"/>
    <w:rsid w:val="00F410D6"/>
    <w:rsid w:val="00F72507"/>
    <w:rsid w:val="00F9069F"/>
    <w:rsid w:val="00F94868"/>
    <w:rsid w:val="00FB735C"/>
    <w:rsid w:val="00FC4701"/>
    <w:rsid w:val="00FC58C2"/>
    <w:rsid w:val="00FD1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57D213"/>
  <w15:chartTrackingRefBased/>
  <w15:docId w15:val="{3F86B87B-0096-422F-BE0D-A29B82E4B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pl-PL"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36D8"/>
    <w:pPr>
      <w:spacing w:after="200" w:line="276" w:lineRule="auto"/>
    </w:pPr>
    <w:rPr>
      <w:rFonts w:eastAsiaTheme="minorHAnsi"/>
      <w:kern w:val="0"/>
      <w:lang w:val="en-GB" w:eastAsia="en-US"/>
      <w14:ligatures w14:val="none"/>
    </w:rPr>
  </w:style>
  <w:style w:type="paragraph" w:styleId="Heading1">
    <w:name w:val="heading 1"/>
    <w:basedOn w:val="Normal"/>
    <w:next w:val="Normal"/>
    <w:link w:val="Heading1Char"/>
    <w:uiPriority w:val="9"/>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9"/>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9"/>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link w:val="TitleChar"/>
    <w:uiPriority w:val="10"/>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0"/>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style>
  <w:style w:type="character" w:customStyle="1" w:styleId="FooterChar">
    <w:name w:val="Footer Char"/>
    <w:basedOn w:val="DefaultParagraphFont"/>
    <w:link w:val="Footer"/>
    <w:uiPriority w:val="2"/>
  </w:style>
  <w:style w:type="table" w:customStyle="1" w:styleId="Bezobramowania">
    <w:name w:val="Bez obramowania"/>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Informacjekontaktowe">
    <w:name w:val="Informacje kontaktowe"/>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jc w:val="right"/>
    </w:pPr>
  </w:style>
  <w:style w:type="paragraph" w:styleId="Signature">
    <w:name w:val="Signature"/>
    <w:basedOn w:val="Normal"/>
    <w:link w:val="SignatureChar"/>
    <w:uiPriority w:val="1"/>
    <w:qFormat/>
    <w:rsid w:val="006E67C4"/>
    <w:pPr>
      <w:pBdr>
        <w:top w:val="single" w:sz="2" w:space="1" w:color="auto"/>
      </w:pBdr>
      <w:spacing w:after="360"/>
      <w:jc w:val="center"/>
    </w:pPr>
    <w:rPr>
      <w:sz w:val="16"/>
      <w:szCs w:val="16"/>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Zakoczenie">
    <w:name w:val="Zakończenie"/>
    <w:basedOn w:val="Normal"/>
    <w:uiPriority w:val="1"/>
    <w:qFormat/>
    <w:pPr>
      <w:jc w:val="center"/>
    </w:pPr>
    <w:rPr>
      <w:sz w:val="20"/>
      <w:szCs w:val="20"/>
    </w:rPr>
  </w:style>
  <w:style w:type="paragraph" w:customStyle="1" w:styleId="Wyrwnywaniedoprawej">
    <w:name w:val="Wyrównywanie do prawej"/>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unhideWhenUsed/>
    <w:rsid w:val="005A54FA"/>
    <w:rPr>
      <w:color w:val="7C5F1D" w:themeColor="accent4" w:themeShade="80"/>
      <w:u w:val="single"/>
    </w:rPr>
  </w:style>
  <w:style w:type="character" w:customStyle="1" w:styleId="Nierozpoznanawzmianka1">
    <w:name w:val="Nierozpoznana wzmianka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TOC1">
    <w:name w:val="toc 1"/>
    <w:basedOn w:val="Normal"/>
    <w:next w:val="Normal"/>
    <w:autoRedefine/>
    <w:uiPriority w:val="39"/>
    <w:unhideWhenUsed/>
    <w:rsid w:val="00D72687"/>
    <w:pPr>
      <w:spacing w:after="100"/>
    </w:pPr>
  </w:style>
  <w:style w:type="paragraph" w:styleId="TOC2">
    <w:name w:val="toc 2"/>
    <w:basedOn w:val="Normal"/>
    <w:next w:val="Normal"/>
    <w:autoRedefine/>
    <w:uiPriority w:val="39"/>
    <w:unhideWhenUsed/>
    <w:rsid w:val="00D72687"/>
    <w:pPr>
      <w:spacing w:after="100"/>
      <w:ind w:left="220"/>
    </w:pPr>
  </w:style>
  <w:style w:type="paragraph" w:styleId="TOC3">
    <w:name w:val="toc 3"/>
    <w:basedOn w:val="Normal"/>
    <w:next w:val="Normal"/>
    <w:autoRedefine/>
    <w:uiPriority w:val="39"/>
    <w:unhideWhenUsed/>
    <w:rsid w:val="00D72687"/>
    <w:pPr>
      <w:spacing w:after="100"/>
      <w:ind w:left="440"/>
    </w:pPr>
  </w:style>
  <w:style w:type="paragraph" w:styleId="ListParagraph">
    <w:name w:val="List Paragraph"/>
    <w:basedOn w:val="Normal"/>
    <w:uiPriority w:val="34"/>
    <w:qFormat/>
    <w:rsid w:val="00A24F5D"/>
    <w:pPr>
      <w:spacing w:after="160" w:line="259" w:lineRule="auto"/>
      <w:ind w:left="720"/>
      <w:contextualSpacing/>
    </w:pPr>
  </w:style>
  <w:style w:type="paragraph" w:styleId="TOC4">
    <w:name w:val="toc 4"/>
    <w:basedOn w:val="Normal"/>
    <w:next w:val="Normal"/>
    <w:autoRedefine/>
    <w:uiPriority w:val="39"/>
    <w:unhideWhenUsed/>
    <w:rsid w:val="002E2F7B"/>
    <w:pPr>
      <w:spacing w:after="100"/>
      <w:ind w:left="660"/>
    </w:pPr>
  </w:style>
  <w:style w:type="paragraph" w:styleId="Bibliography">
    <w:name w:val="Bibliography"/>
    <w:basedOn w:val="Normal"/>
    <w:next w:val="Normal"/>
    <w:uiPriority w:val="37"/>
    <w:unhideWhenUsed/>
    <w:rsid w:val="00540A2A"/>
  </w:style>
  <w:style w:type="paragraph" w:styleId="BalloonText">
    <w:name w:val="Balloon Text"/>
    <w:basedOn w:val="Normal"/>
    <w:link w:val="BalloonTextChar"/>
    <w:uiPriority w:val="99"/>
    <w:semiHidden/>
    <w:unhideWhenUsed/>
    <w:rsid w:val="00ED56F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56F6"/>
    <w:rPr>
      <w:rFonts w:ascii="Segoe UI" w:hAnsi="Segoe UI" w:cs="Segoe UI"/>
      <w:sz w:val="18"/>
      <w:szCs w:val="18"/>
    </w:rPr>
  </w:style>
  <w:style w:type="character" w:styleId="UnresolvedMention">
    <w:name w:val="Unresolved Mention"/>
    <w:basedOn w:val="DefaultParagraphFont"/>
    <w:uiPriority w:val="99"/>
    <w:semiHidden/>
    <w:unhideWhenUsed/>
    <w:rsid w:val="001208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3890">
      <w:bodyDiv w:val="1"/>
      <w:marLeft w:val="0"/>
      <w:marRight w:val="0"/>
      <w:marTop w:val="0"/>
      <w:marBottom w:val="0"/>
      <w:divBdr>
        <w:top w:val="none" w:sz="0" w:space="0" w:color="auto"/>
        <w:left w:val="none" w:sz="0" w:space="0" w:color="auto"/>
        <w:bottom w:val="none" w:sz="0" w:space="0" w:color="auto"/>
        <w:right w:val="none" w:sz="0" w:space="0" w:color="auto"/>
      </w:divBdr>
    </w:div>
    <w:div w:id="68819873">
      <w:bodyDiv w:val="1"/>
      <w:marLeft w:val="0"/>
      <w:marRight w:val="0"/>
      <w:marTop w:val="0"/>
      <w:marBottom w:val="0"/>
      <w:divBdr>
        <w:top w:val="none" w:sz="0" w:space="0" w:color="auto"/>
        <w:left w:val="none" w:sz="0" w:space="0" w:color="auto"/>
        <w:bottom w:val="none" w:sz="0" w:space="0" w:color="auto"/>
        <w:right w:val="none" w:sz="0" w:space="0" w:color="auto"/>
      </w:divBdr>
    </w:div>
    <w:div w:id="155079245">
      <w:bodyDiv w:val="1"/>
      <w:marLeft w:val="0"/>
      <w:marRight w:val="0"/>
      <w:marTop w:val="0"/>
      <w:marBottom w:val="0"/>
      <w:divBdr>
        <w:top w:val="none" w:sz="0" w:space="0" w:color="auto"/>
        <w:left w:val="none" w:sz="0" w:space="0" w:color="auto"/>
        <w:bottom w:val="none" w:sz="0" w:space="0" w:color="auto"/>
        <w:right w:val="none" w:sz="0" w:space="0" w:color="auto"/>
      </w:divBdr>
    </w:div>
    <w:div w:id="157886249">
      <w:bodyDiv w:val="1"/>
      <w:marLeft w:val="0"/>
      <w:marRight w:val="0"/>
      <w:marTop w:val="0"/>
      <w:marBottom w:val="0"/>
      <w:divBdr>
        <w:top w:val="none" w:sz="0" w:space="0" w:color="auto"/>
        <w:left w:val="none" w:sz="0" w:space="0" w:color="auto"/>
        <w:bottom w:val="none" w:sz="0" w:space="0" w:color="auto"/>
        <w:right w:val="none" w:sz="0" w:space="0" w:color="auto"/>
      </w:divBdr>
    </w:div>
    <w:div w:id="175047999">
      <w:bodyDiv w:val="1"/>
      <w:marLeft w:val="0"/>
      <w:marRight w:val="0"/>
      <w:marTop w:val="0"/>
      <w:marBottom w:val="0"/>
      <w:divBdr>
        <w:top w:val="none" w:sz="0" w:space="0" w:color="auto"/>
        <w:left w:val="none" w:sz="0" w:space="0" w:color="auto"/>
        <w:bottom w:val="none" w:sz="0" w:space="0" w:color="auto"/>
        <w:right w:val="none" w:sz="0" w:space="0" w:color="auto"/>
      </w:divBdr>
    </w:div>
    <w:div w:id="211116812">
      <w:bodyDiv w:val="1"/>
      <w:marLeft w:val="0"/>
      <w:marRight w:val="0"/>
      <w:marTop w:val="0"/>
      <w:marBottom w:val="0"/>
      <w:divBdr>
        <w:top w:val="none" w:sz="0" w:space="0" w:color="auto"/>
        <w:left w:val="none" w:sz="0" w:space="0" w:color="auto"/>
        <w:bottom w:val="none" w:sz="0" w:space="0" w:color="auto"/>
        <w:right w:val="none" w:sz="0" w:space="0" w:color="auto"/>
      </w:divBdr>
    </w:div>
    <w:div w:id="237449348">
      <w:bodyDiv w:val="1"/>
      <w:marLeft w:val="0"/>
      <w:marRight w:val="0"/>
      <w:marTop w:val="0"/>
      <w:marBottom w:val="0"/>
      <w:divBdr>
        <w:top w:val="none" w:sz="0" w:space="0" w:color="auto"/>
        <w:left w:val="none" w:sz="0" w:space="0" w:color="auto"/>
        <w:bottom w:val="none" w:sz="0" w:space="0" w:color="auto"/>
        <w:right w:val="none" w:sz="0" w:space="0" w:color="auto"/>
      </w:divBdr>
    </w:div>
    <w:div w:id="259338042">
      <w:bodyDiv w:val="1"/>
      <w:marLeft w:val="0"/>
      <w:marRight w:val="0"/>
      <w:marTop w:val="0"/>
      <w:marBottom w:val="0"/>
      <w:divBdr>
        <w:top w:val="none" w:sz="0" w:space="0" w:color="auto"/>
        <w:left w:val="none" w:sz="0" w:space="0" w:color="auto"/>
        <w:bottom w:val="none" w:sz="0" w:space="0" w:color="auto"/>
        <w:right w:val="none" w:sz="0" w:space="0" w:color="auto"/>
      </w:divBdr>
    </w:div>
    <w:div w:id="262036002">
      <w:bodyDiv w:val="1"/>
      <w:marLeft w:val="0"/>
      <w:marRight w:val="0"/>
      <w:marTop w:val="0"/>
      <w:marBottom w:val="0"/>
      <w:divBdr>
        <w:top w:val="none" w:sz="0" w:space="0" w:color="auto"/>
        <w:left w:val="none" w:sz="0" w:space="0" w:color="auto"/>
        <w:bottom w:val="none" w:sz="0" w:space="0" w:color="auto"/>
        <w:right w:val="none" w:sz="0" w:space="0" w:color="auto"/>
      </w:divBdr>
    </w:div>
    <w:div w:id="273559425">
      <w:bodyDiv w:val="1"/>
      <w:marLeft w:val="0"/>
      <w:marRight w:val="0"/>
      <w:marTop w:val="0"/>
      <w:marBottom w:val="0"/>
      <w:divBdr>
        <w:top w:val="none" w:sz="0" w:space="0" w:color="auto"/>
        <w:left w:val="none" w:sz="0" w:space="0" w:color="auto"/>
        <w:bottom w:val="none" w:sz="0" w:space="0" w:color="auto"/>
        <w:right w:val="none" w:sz="0" w:space="0" w:color="auto"/>
      </w:divBdr>
    </w:div>
    <w:div w:id="273944534">
      <w:bodyDiv w:val="1"/>
      <w:marLeft w:val="0"/>
      <w:marRight w:val="0"/>
      <w:marTop w:val="0"/>
      <w:marBottom w:val="0"/>
      <w:divBdr>
        <w:top w:val="none" w:sz="0" w:space="0" w:color="auto"/>
        <w:left w:val="none" w:sz="0" w:space="0" w:color="auto"/>
        <w:bottom w:val="none" w:sz="0" w:space="0" w:color="auto"/>
        <w:right w:val="none" w:sz="0" w:space="0" w:color="auto"/>
      </w:divBdr>
    </w:div>
    <w:div w:id="294723862">
      <w:bodyDiv w:val="1"/>
      <w:marLeft w:val="0"/>
      <w:marRight w:val="0"/>
      <w:marTop w:val="0"/>
      <w:marBottom w:val="0"/>
      <w:divBdr>
        <w:top w:val="none" w:sz="0" w:space="0" w:color="auto"/>
        <w:left w:val="none" w:sz="0" w:space="0" w:color="auto"/>
        <w:bottom w:val="none" w:sz="0" w:space="0" w:color="auto"/>
        <w:right w:val="none" w:sz="0" w:space="0" w:color="auto"/>
      </w:divBdr>
    </w:div>
    <w:div w:id="297958896">
      <w:bodyDiv w:val="1"/>
      <w:marLeft w:val="0"/>
      <w:marRight w:val="0"/>
      <w:marTop w:val="0"/>
      <w:marBottom w:val="0"/>
      <w:divBdr>
        <w:top w:val="none" w:sz="0" w:space="0" w:color="auto"/>
        <w:left w:val="none" w:sz="0" w:space="0" w:color="auto"/>
        <w:bottom w:val="none" w:sz="0" w:space="0" w:color="auto"/>
        <w:right w:val="none" w:sz="0" w:space="0" w:color="auto"/>
      </w:divBdr>
    </w:div>
    <w:div w:id="396977756">
      <w:bodyDiv w:val="1"/>
      <w:marLeft w:val="0"/>
      <w:marRight w:val="0"/>
      <w:marTop w:val="0"/>
      <w:marBottom w:val="0"/>
      <w:divBdr>
        <w:top w:val="none" w:sz="0" w:space="0" w:color="auto"/>
        <w:left w:val="none" w:sz="0" w:space="0" w:color="auto"/>
        <w:bottom w:val="none" w:sz="0" w:space="0" w:color="auto"/>
        <w:right w:val="none" w:sz="0" w:space="0" w:color="auto"/>
      </w:divBdr>
    </w:div>
    <w:div w:id="411512054">
      <w:bodyDiv w:val="1"/>
      <w:marLeft w:val="0"/>
      <w:marRight w:val="0"/>
      <w:marTop w:val="0"/>
      <w:marBottom w:val="0"/>
      <w:divBdr>
        <w:top w:val="none" w:sz="0" w:space="0" w:color="auto"/>
        <w:left w:val="none" w:sz="0" w:space="0" w:color="auto"/>
        <w:bottom w:val="none" w:sz="0" w:space="0" w:color="auto"/>
        <w:right w:val="none" w:sz="0" w:space="0" w:color="auto"/>
      </w:divBdr>
    </w:div>
    <w:div w:id="431517425">
      <w:bodyDiv w:val="1"/>
      <w:marLeft w:val="0"/>
      <w:marRight w:val="0"/>
      <w:marTop w:val="0"/>
      <w:marBottom w:val="0"/>
      <w:divBdr>
        <w:top w:val="none" w:sz="0" w:space="0" w:color="auto"/>
        <w:left w:val="none" w:sz="0" w:space="0" w:color="auto"/>
        <w:bottom w:val="none" w:sz="0" w:space="0" w:color="auto"/>
        <w:right w:val="none" w:sz="0" w:space="0" w:color="auto"/>
      </w:divBdr>
    </w:div>
    <w:div w:id="439222948">
      <w:bodyDiv w:val="1"/>
      <w:marLeft w:val="0"/>
      <w:marRight w:val="0"/>
      <w:marTop w:val="0"/>
      <w:marBottom w:val="0"/>
      <w:divBdr>
        <w:top w:val="none" w:sz="0" w:space="0" w:color="auto"/>
        <w:left w:val="none" w:sz="0" w:space="0" w:color="auto"/>
        <w:bottom w:val="none" w:sz="0" w:space="0" w:color="auto"/>
        <w:right w:val="none" w:sz="0" w:space="0" w:color="auto"/>
      </w:divBdr>
    </w:div>
    <w:div w:id="446655545">
      <w:bodyDiv w:val="1"/>
      <w:marLeft w:val="0"/>
      <w:marRight w:val="0"/>
      <w:marTop w:val="0"/>
      <w:marBottom w:val="0"/>
      <w:divBdr>
        <w:top w:val="none" w:sz="0" w:space="0" w:color="auto"/>
        <w:left w:val="none" w:sz="0" w:space="0" w:color="auto"/>
        <w:bottom w:val="none" w:sz="0" w:space="0" w:color="auto"/>
        <w:right w:val="none" w:sz="0" w:space="0" w:color="auto"/>
      </w:divBdr>
    </w:div>
    <w:div w:id="510995308">
      <w:bodyDiv w:val="1"/>
      <w:marLeft w:val="0"/>
      <w:marRight w:val="0"/>
      <w:marTop w:val="0"/>
      <w:marBottom w:val="0"/>
      <w:divBdr>
        <w:top w:val="none" w:sz="0" w:space="0" w:color="auto"/>
        <w:left w:val="none" w:sz="0" w:space="0" w:color="auto"/>
        <w:bottom w:val="none" w:sz="0" w:space="0" w:color="auto"/>
        <w:right w:val="none" w:sz="0" w:space="0" w:color="auto"/>
      </w:divBdr>
    </w:div>
    <w:div w:id="516043728">
      <w:bodyDiv w:val="1"/>
      <w:marLeft w:val="0"/>
      <w:marRight w:val="0"/>
      <w:marTop w:val="0"/>
      <w:marBottom w:val="0"/>
      <w:divBdr>
        <w:top w:val="none" w:sz="0" w:space="0" w:color="auto"/>
        <w:left w:val="none" w:sz="0" w:space="0" w:color="auto"/>
        <w:bottom w:val="none" w:sz="0" w:space="0" w:color="auto"/>
        <w:right w:val="none" w:sz="0" w:space="0" w:color="auto"/>
      </w:divBdr>
    </w:div>
    <w:div w:id="523640993">
      <w:bodyDiv w:val="1"/>
      <w:marLeft w:val="0"/>
      <w:marRight w:val="0"/>
      <w:marTop w:val="0"/>
      <w:marBottom w:val="0"/>
      <w:divBdr>
        <w:top w:val="none" w:sz="0" w:space="0" w:color="auto"/>
        <w:left w:val="none" w:sz="0" w:space="0" w:color="auto"/>
        <w:bottom w:val="none" w:sz="0" w:space="0" w:color="auto"/>
        <w:right w:val="none" w:sz="0" w:space="0" w:color="auto"/>
      </w:divBdr>
    </w:div>
    <w:div w:id="545989916">
      <w:bodyDiv w:val="1"/>
      <w:marLeft w:val="0"/>
      <w:marRight w:val="0"/>
      <w:marTop w:val="0"/>
      <w:marBottom w:val="0"/>
      <w:divBdr>
        <w:top w:val="none" w:sz="0" w:space="0" w:color="auto"/>
        <w:left w:val="none" w:sz="0" w:space="0" w:color="auto"/>
        <w:bottom w:val="none" w:sz="0" w:space="0" w:color="auto"/>
        <w:right w:val="none" w:sz="0" w:space="0" w:color="auto"/>
      </w:divBdr>
    </w:div>
    <w:div w:id="550311653">
      <w:bodyDiv w:val="1"/>
      <w:marLeft w:val="0"/>
      <w:marRight w:val="0"/>
      <w:marTop w:val="0"/>
      <w:marBottom w:val="0"/>
      <w:divBdr>
        <w:top w:val="none" w:sz="0" w:space="0" w:color="auto"/>
        <w:left w:val="none" w:sz="0" w:space="0" w:color="auto"/>
        <w:bottom w:val="none" w:sz="0" w:space="0" w:color="auto"/>
        <w:right w:val="none" w:sz="0" w:space="0" w:color="auto"/>
      </w:divBdr>
    </w:div>
    <w:div w:id="612785385">
      <w:bodyDiv w:val="1"/>
      <w:marLeft w:val="0"/>
      <w:marRight w:val="0"/>
      <w:marTop w:val="0"/>
      <w:marBottom w:val="0"/>
      <w:divBdr>
        <w:top w:val="none" w:sz="0" w:space="0" w:color="auto"/>
        <w:left w:val="none" w:sz="0" w:space="0" w:color="auto"/>
        <w:bottom w:val="none" w:sz="0" w:space="0" w:color="auto"/>
        <w:right w:val="none" w:sz="0" w:space="0" w:color="auto"/>
      </w:divBdr>
    </w:div>
    <w:div w:id="653219451">
      <w:bodyDiv w:val="1"/>
      <w:marLeft w:val="0"/>
      <w:marRight w:val="0"/>
      <w:marTop w:val="0"/>
      <w:marBottom w:val="0"/>
      <w:divBdr>
        <w:top w:val="none" w:sz="0" w:space="0" w:color="auto"/>
        <w:left w:val="none" w:sz="0" w:space="0" w:color="auto"/>
        <w:bottom w:val="none" w:sz="0" w:space="0" w:color="auto"/>
        <w:right w:val="none" w:sz="0" w:space="0" w:color="auto"/>
      </w:divBdr>
    </w:div>
    <w:div w:id="701249074">
      <w:bodyDiv w:val="1"/>
      <w:marLeft w:val="0"/>
      <w:marRight w:val="0"/>
      <w:marTop w:val="0"/>
      <w:marBottom w:val="0"/>
      <w:divBdr>
        <w:top w:val="none" w:sz="0" w:space="0" w:color="auto"/>
        <w:left w:val="none" w:sz="0" w:space="0" w:color="auto"/>
        <w:bottom w:val="none" w:sz="0" w:space="0" w:color="auto"/>
        <w:right w:val="none" w:sz="0" w:space="0" w:color="auto"/>
      </w:divBdr>
    </w:div>
    <w:div w:id="722674520">
      <w:bodyDiv w:val="1"/>
      <w:marLeft w:val="0"/>
      <w:marRight w:val="0"/>
      <w:marTop w:val="0"/>
      <w:marBottom w:val="0"/>
      <w:divBdr>
        <w:top w:val="none" w:sz="0" w:space="0" w:color="auto"/>
        <w:left w:val="none" w:sz="0" w:space="0" w:color="auto"/>
        <w:bottom w:val="none" w:sz="0" w:space="0" w:color="auto"/>
        <w:right w:val="none" w:sz="0" w:space="0" w:color="auto"/>
      </w:divBdr>
    </w:div>
    <w:div w:id="751318282">
      <w:bodyDiv w:val="1"/>
      <w:marLeft w:val="0"/>
      <w:marRight w:val="0"/>
      <w:marTop w:val="0"/>
      <w:marBottom w:val="0"/>
      <w:divBdr>
        <w:top w:val="none" w:sz="0" w:space="0" w:color="auto"/>
        <w:left w:val="none" w:sz="0" w:space="0" w:color="auto"/>
        <w:bottom w:val="none" w:sz="0" w:space="0" w:color="auto"/>
        <w:right w:val="none" w:sz="0" w:space="0" w:color="auto"/>
      </w:divBdr>
    </w:div>
    <w:div w:id="751664121">
      <w:bodyDiv w:val="1"/>
      <w:marLeft w:val="0"/>
      <w:marRight w:val="0"/>
      <w:marTop w:val="0"/>
      <w:marBottom w:val="0"/>
      <w:divBdr>
        <w:top w:val="none" w:sz="0" w:space="0" w:color="auto"/>
        <w:left w:val="none" w:sz="0" w:space="0" w:color="auto"/>
        <w:bottom w:val="none" w:sz="0" w:space="0" w:color="auto"/>
        <w:right w:val="none" w:sz="0" w:space="0" w:color="auto"/>
      </w:divBdr>
    </w:div>
    <w:div w:id="817528234">
      <w:bodyDiv w:val="1"/>
      <w:marLeft w:val="0"/>
      <w:marRight w:val="0"/>
      <w:marTop w:val="0"/>
      <w:marBottom w:val="0"/>
      <w:divBdr>
        <w:top w:val="none" w:sz="0" w:space="0" w:color="auto"/>
        <w:left w:val="none" w:sz="0" w:space="0" w:color="auto"/>
        <w:bottom w:val="none" w:sz="0" w:space="0" w:color="auto"/>
        <w:right w:val="none" w:sz="0" w:space="0" w:color="auto"/>
      </w:divBdr>
    </w:div>
    <w:div w:id="850147944">
      <w:bodyDiv w:val="1"/>
      <w:marLeft w:val="0"/>
      <w:marRight w:val="0"/>
      <w:marTop w:val="0"/>
      <w:marBottom w:val="0"/>
      <w:divBdr>
        <w:top w:val="none" w:sz="0" w:space="0" w:color="auto"/>
        <w:left w:val="none" w:sz="0" w:space="0" w:color="auto"/>
        <w:bottom w:val="none" w:sz="0" w:space="0" w:color="auto"/>
        <w:right w:val="none" w:sz="0" w:space="0" w:color="auto"/>
      </w:divBdr>
    </w:div>
    <w:div w:id="884675934">
      <w:bodyDiv w:val="1"/>
      <w:marLeft w:val="0"/>
      <w:marRight w:val="0"/>
      <w:marTop w:val="0"/>
      <w:marBottom w:val="0"/>
      <w:divBdr>
        <w:top w:val="none" w:sz="0" w:space="0" w:color="auto"/>
        <w:left w:val="none" w:sz="0" w:space="0" w:color="auto"/>
        <w:bottom w:val="none" w:sz="0" w:space="0" w:color="auto"/>
        <w:right w:val="none" w:sz="0" w:space="0" w:color="auto"/>
      </w:divBdr>
    </w:div>
    <w:div w:id="910239397">
      <w:bodyDiv w:val="1"/>
      <w:marLeft w:val="0"/>
      <w:marRight w:val="0"/>
      <w:marTop w:val="0"/>
      <w:marBottom w:val="0"/>
      <w:divBdr>
        <w:top w:val="none" w:sz="0" w:space="0" w:color="auto"/>
        <w:left w:val="none" w:sz="0" w:space="0" w:color="auto"/>
        <w:bottom w:val="none" w:sz="0" w:space="0" w:color="auto"/>
        <w:right w:val="none" w:sz="0" w:space="0" w:color="auto"/>
      </w:divBdr>
    </w:div>
    <w:div w:id="917441448">
      <w:bodyDiv w:val="1"/>
      <w:marLeft w:val="0"/>
      <w:marRight w:val="0"/>
      <w:marTop w:val="0"/>
      <w:marBottom w:val="0"/>
      <w:divBdr>
        <w:top w:val="none" w:sz="0" w:space="0" w:color="auto"/>
        <w:left w:val="none" w:sz="0" w:space="0" w:color="auto"/>
        <w:bottom w:val="none" w:sz="0" w:space="0" w:color="auto"/>
        <w:right w:val="none" w:sz="0" w:space="0" w:color="auto"/>
      </w:divBdr>
    </w:div>
    <w:div w:id="983238879">
      <w:bodyDiv w:val="1"/>
      <w:marLeft w:val="0"/>
      <w:marRight w:val="0"/>
      <w:marTop w:val="0"/>
      <w:marBottom w:val="0"/>
      <w:divBdr>
        <w:top w:val="none" w:sz="0" w:space="0" w:color="auto"/>
        <w:left w:val="none" w:sz="0" w:space="0" w:color="auto"/>
        <w:bottom w:val="none" w:sz="0" w:space="0" w:color="auto"/>
        <w:right w:val="none" w:sz="0" w:space="0" w:color="auto"/>
      </w:divBdr>
    </w:div>
    <w:div w:id="1013385510">
      <w:bodyDiv w:val="1"/>
      <w:marLeft w:val="0"/>
      <w:marRight w:val="0"/>
      <w:marTop w:val="0"/>
      <w:marBottom w:val="0"/>
      <w:divBdr>
        <w:top w:val="none" w:sz="0" w:space="0" w:color="auto"/>
        <w:left w:val="none" w:sz="0" w:space="0" w:color="auto"/>
        <w:bottom w:val="none" w:sz="0" w:space="0" w:color="auto"/>
        <w:right w:val="none" w:sz="0" w:space="0" w:color="auto"/>
      </w:divBdr>
    </w:div>
    <w:div w:id="1049572694">
      <w:bodyDiv w:val="1"/>
      <w:marLeft w:val="0"/>
      <w:marRight w:val="0"/>
      <w:marTop w:val="0"/>
      <w:marBottom w:val="0"/>
      <w:divBdr>
        <w:top w:val="none" w:sz="0" w:space="0" w:color="auto"/>
        <w:left w:val="none" w:sz="0" w:space="0" w:color="auto"/>
        <w:bottom w:val="none" w:sz="0" w:space="0" w:color="auto"/>
        <w:right w:val="none" w:sz="0" w:space="0" w:color="auto"/>
      </w:divBdr>
    </w:div>
    <w:div w:id="1062748759">
      <w:bodyDiv w:val="1"/>
      <w:marLeft w:val="0"/>
      <w:marRight w:val="0"/>
      <w:marTop w:val="0"/>
      <w:marBottom w:val="0"/>
      <w:divBdr>
        <w:top w:val="none" w:sz="0" w:space="0" w:color="auto"/>
        <w:left w:val="none" w:sz="0" w:space="0" w:color="auto"/>
        <w:bottom w:val="none" w:sz="0" w:space="0" w:color="auto"/>
        <w:right w:val="none" w:sz="0" w:space="0" w:color="auto"/>
      </w:divBdr>
    </w:div>
    <w:div w:id="1187863293">
      <w:bodyDiv w:val="1"/>
      <w:marLeft w:val="0"/>
      <w:marRight w:val="0"/>
      <w:marTop w:val="0"/>
      <w:marBottom w:val="0"/>
      <w:divBdr>
        <w:top w:val="none" w:sz="0" w:space="0" w:color="auto"/>
        <w:left w:val="none" w:sz="0" w:space="0" w:color="auto"/>
        <w:bottom w:val="none" w:sz="0" w:space="0" w:color="auto"/>
        <w:right w:val="none" w:sz="0" w:space="0" w:color="auto"/>
      </w:divBdr>
    </w:div>
    <w:div w:id="1217007836">
      <w:bodyDiv w:val="1"/>
      <w:marLeft w:val="0"/>
      <w:marRight w:val="0"/>
      <w:marTop w:val="0"/>
      <w:marBottom w:val="0"/>
      <w:divBdr>
        <w:top w:val="none" w:sz="0" w:space="0" w:color="auto"/>
        <w:left w:val="none" w:sz="0" w:space="0" w:color="auto"/>
        <w:bottom w:val="none" w:sz="0" w:space="0" w:color="auto"/>
        <w:right w:val="none" w:sz="0" w:space="0" w:color="auto"/>
      </w:divBdr>
    </w:div>
    <w:div w:id="1239091598">
      <w:bodyDiv w:val="1"/>
      <w:marLeft w:val="0"/>
      <w:marRight w:val="0"/>
      <w:marTop w:val="0"/>
      <w:marBottom w:val="0"/>
      <w:divBdr>
        <w:top w:val="none" w:sz="0" w:space="0" w:color="auto"/>
        <w:left w:val="none" w:sz="0" w:space="0" w:color="auto"/>
        <w:bottom w:val="none" w:sz="0" w:space="0" w:color="auto"/>
        <w:right w:val="none" w:sz="0" w:space="0" w:color="auto"/>
      </w:divBdr>
    </w:div>
    <w:div w:id="1278022724">
      <w:bodyDiv w:val="1"/>
      <w:marLeft w:val="0"/>
      <w:marRight w:val="0"/>
      <w:marTop w:val="0"/>
      <w:marBottom w:val="0"/>
      <w:divBdr>
        <w:top w:val="none" w:sz="0" w:space="0" w:color="auto"/>
        <w:left w:val="none" w:sz="0" w:space="0" w:color="auto"/>
        <w:bottom w:val="none" w:sz="0" w:space="0" w:color="auto"/>
        <w:right w:val="none" w:sz="0" w:space="0" w:color="auto"/>
      </w:divBdr>
    </w:div>
    <w:div w:id="1342511516">
      <w:bodyDiv w:val="1"/>
      <w:marLeft w:val="0"/>
      <w:marRight w:val="0"/>
      <w:marTop w:val="0"/>
      <w:marBottom w:val="0"/>
      <w:divBdr>
        <w:top w:val="none" w:sz="0" w:space="0" w:color="auto"/>
        <w:left w:val="none" w:sz="0" w:space="0" w:color="auto"/>
        <w:bottom w:val="none" w:sz="0" w:space="0" w:color="auto"/>
        <w:right w:val="none" w:sz="0" w:space="0" w:color="auto"/>
      </w:divBdr>
    </w:div>
    <w:div w:id="1351877822">
      <w:bodyDiv w:val="1"/>
      <w:marLeft w:val="0"/>
      <w:marRight w:val="0"/>
      <w:marTop w:val="0"/>
      <w:marBottom w:val="0"/>
      <w:divBdr>
        <w:top w:val="none" w:sz="0" w:space="0" w:color="auto"/>
        <w:left w:val="none" w:sz="0" w:space="0" w:color="auto"/>
        <w:bottom w:val="none" w:sz="0" w:space="0" w:color="auto"/>
        <w:right w:val="none" w:sz="0" w:space="0" w:color="auto"/>
      </w:divBdr>
    </w:div>
    <w:div w:id="1366902737">
      <w:bodyDiv w:val="1"/>
      <w:marLeft w:val="0"/>
      <w:marRight w:val="0"/>
      <w:marTop w:val="0"/>
      <w:marBottom w:val="0"/>
      <w:divBdr>
        <w:top w:val="none" w:sz="0" w:space="0" w:color="auto"/>
        <w:left w:val="none" w:sz="0" w:space="0" w:color="auto"/>
        <w:bottom w:val="none" w:sz="0" w:space="0" w:color="auto"/>
        <w:right w:val="none" w:sz="0" w:space="0" w:color="auto"/>
      </w:divBdr>
    </w:div>
    <w:div w:id="1377926790">
      <w:bodyDiv w:val="1"/>
      <w:marLeft w:val="0"/>
      <w:marRight w:val="0"/>
      <w:marTop w:val="0"/>
      <w:marBottom w:val="0"/>
      <w:divBdr>
        <w:top w:val="none" w:sz="0" w:space="0" w:color="auto"/>
        <w:left w:val="none" w:sz="0" w:space="0" w:color="auto"/>
        <w:bottom w:val="none" w:sz="0" w:space="0" w:color="auto"/>
        <w:right w:val="none" w:sz="0" w:space="0" w:color="auto"/>
      </w:divBdr>
    </w:div>
    <w:div w:id="1378429008">
      <w:bodyDiv w:val="1"/>
      <w:marLeft w:val="0"/>
      <w:marRight w:val="0"/>
      <w:marTop w:val="0"/>
      <w:marBottom w:val="0"/>
      <w:divBdr>
        <w:top w:val="none" w:sz="0" w:space="0" w:color="auto"/>
        <w:left w:val="none" w:sz="0" w:space="0" w:color="auto"/>
        <w:bottom w:val="none" w:sz="0" w:space="0" w:color="auto"/>
        <w:right w:val="none" w:sz="0" w:space="0" w:color="auto"/>
      </w:divBdr>
    </w:div>
    <w:div w:id="1405376119">
      <w:bodyDiv w:val="1"/>
      <w:marLeft w:val="0"/>
      <w:marRight w:val="0"/>
      <w:marTop w:val="0"/>
      <w:marBottom w:val="0"/>
      <w:divBdr>
        <w:top w:val="none" w:sz="0" w:space="0" w:color="auto"/>
        <w:left w:val="none" w:sz="0" w:space="0" w:color="auto"/>
        <w:bottom w:val="none" w:sz="0" w:space="0" w:color="auto"/>
        <w:right w:val="none" w:sz="0" w:space="0" w:color="auto"/>
      </w:divBdr>
    </w:div>
    <w:div w:id="1430814153">
      <w:bodyDiv w:val="1"/>
      <w:marLeft w:val="0"/>
      <w:marRight w:val="0"/>
      <w:marTop w:val="0"/>
      <w:marBottom w:val="0"/>
      <w:divBdr>
        <w:top w:val="none" w:sz="0" w:space="0" w:color="auto"/>
        <w:left w:val="none" w:sz="0" w:space="0" w:color="auto"/>
        <w:bottom w:val="none" w:sz="0" w:space="0" w:color="auto"/>
        <w:right w:val="none" w:sz="0" w:space="0" w:color="auto"/>
      </w:divBdr>
    </w:div>
    <w:div w:id="1440834059">
      <w:bodyDiv w:val="1"/>
      <w:marLeft w:val="0"/>
      <w:marRight w:val="0"/>
      <w:marTop w:val="0"/>
      <w:marBottom w:val="0"/>
      <w:divBdr>
        <w:top w:val="none" w:sz="0" w:space="0" w:color="auto"/>
        <w:left w:val="none" w:sz="0" w:space="0" w:color="auto"/>
        <w:bottom w:val="none" w:sz="0" w:space="0" w:color="auto"/>
        <w:right w:val="none" w:sz="0" w:space="0" w:color="auto"/>
      </w:divBdr>
    </w:div>
    <w:div w:id="1473673766">
      <w:bodyDiv w:val="1"/>
      <w:marLeft w:val="0"/>
      <w:marRight w:val="0"/>
      <w:marTop w:val="0"/>
      <w:marBottom w:val="0"/>
      <w:divBdr>
        <w:top w:val="none" w:sz="0" w:space="0" w:color="auto"/>
        <w:left w:val="none" w:sz="0" w:space="0" w:color="auto"/>
        <w:bottom w:val="none" w:sz="0" w:space="0" w:color="auto"/>
        <w:right w:val="none" w:sz="0" w:space="0" w:color="auto"/>
      </w:divBdr>
    </w:div>
    <w:div w:id="1573420269">
      <w:bodyDiv w:val="1"/>
      <w:marLeft w:val="0"/>
      <w:marRight w:val="0"/>
      <w:marTop w:val="0"/>
      <w:marBottom w:val="0"/>
      <w:divBdr>
        <w:top w:val="none" w:sz="0" w:space="0" w:color="auto"/>
        <w:left w:val="none" w:sz="0" w:space="0" w:color="auto"/>
        <w:bottom w:val="none" w:sz="0" w:space="0" w:color="auto"/>
        <w:right w:val="none" w:sz="0" w:space="0" w:color="auto"/>
      </w:divBdr>
    </w:div>
    <w:div w:id="1631326360">
      <w:bodyDiv w:val="1"/>
      <w:marLeft w:val="0"/>
      <w:marRight w:val="0"/>
      <w:marTop w:val="0"/>
      <w:marBottom w:val="0"/>
      <w:divBdr>
        <w:top w:val="none" w:sz="0" w:space="0" w:color="auto"/>
        <w:left w:val="none" w:sz="0" w:space="0" w:color="auto"/>
        <w:bottom w:val="none" w:sz="0" w:space="0" w:color="auto"/>
        <w:right w:val="none" w:sz="0" w:space="0" w:color="auto"/>
      </w:divBdr>
    </w:div>
    <w:div w:id="1656110065">
      <w:bodyDiv w:val="1"/>
      <w:marLeft w:val="0"/>
      <w:marRight w:val="0"/>
      <w:marTop w:val="0"/>
      <w:marBottom w:val="0"/>
      <w:divBdr>
        <w:top w:val="none" w:sz="0" w:space="0" w:color="auto"/>
        <w:left w:val="none" w:sz="0" w:space="0" w:color="auto"/>
        <w:bottom w:val="none" w:sz="0" w:space="0" w:color="auto"/>
        <w:right w:val="none" w:sz="0" w:space="0" w:color="auto"/>
      </w:divBdr>
    </w:div>
    <w:div w:id="1665280463">
      <w:bodyDiv w:val="1"/>
      <w:marLeft w:val="0"/>
      <w:marRight w:val="0"/>
      <w:marTop w:val="0"/>
      <w:marBottom w:val="0"/>
      <w:divBdr>
        <w:top w:val="none" w:sz="0" w:space="0" w:color="auto"/>
        <w:left w:val="none" w:sz="0" w:space="0" w:color="auto"/>
        <w:bottom w:val="none" w:sz="0" w:space="0" w:color="auto"/>
        <w:right w:val="none" w:sz="0" w:space="0" w:color="auto"/>
      </w:divBdr>
    </w:div>
    <w:div w:id="1710646903">
      <w:bodyDiv w:val="1"/>
      <w:marLeft w:val="0"/>
      <w:marRight w:val="0"/>
      <w:marTop w:val="0"/>
      <w:marBottom w:val="0"/>
      <w:divBdr>
        <w:top w:val="none" w:sz="0" w:space="0" w:color="auto"/>
        <w:left w:val="none" w:sz="0" w:space="0" w:color="auto"/>
        <w:bottom w:val="none" w:sz="0" w:space="0" w:color="auto"/>
        <w:right w:val="none" w:sz="0" w:space="0" w:color="auto"/>
      </w:divBdr>
    </w:div>
    <w:div w:id="1730107809">
      <w:bodyDiv w:val="1"/>
      <w:marLeft w:val="0"/>
      <w:marRight w:val="0"/>
      <w:marTop w:val="0"/>
      <w:marBottom w:val="0"/>
      <w:divBdr>
        <w:top w:val="none" w:sz="0" w:space="0" w:color="auto"/>
        <w:left w:val="none" w:sz="0" w:space="0" w:color="auto"/>
        <w:bottom w:val="none" w:sz="0" w:space="0" w:color="auto"/>
        <w:right w:val="none" w:sz="0" w:space="0" w:color="auto"/>
      </w:divBdr>
    </w:div>
    <w:div w:id="1761367332">
      <w:bodyDiv w:val="1"/>
      <w:marLeft w:val="0"/>
      <w:marRight w:val="0"/>
      <w:marTop w:val="0"/>
      <w:marBottom w:val="0"/>
      <w:divBdr>
        <w:top w:val="none" w:sz="0" w:space="0" w:color="auto"/>
        <w:left w:val="none" w:sz="0" w:space="0" w:color="auto"/>
        <w:bottom w:val="none" w:sz="0" w:space="0" w:color="auto"/>
        <w:right w:val="none" w:sz="0" w:space="0" w:color="auto"/>
      </w:divBdr>
    </w:div>
    <w:div w:id="1767381506">
      <w:bodyDiv w:val="1"/>
      <w:marLeft w:val="0"/>
      <w:marRight w:val="0"/>
      <w:marTop w:val="0"/>
      <w:marBottom w:val="0"/>
      <w:divBdr>
        <w:top w:val="none" w:sz="0" w:space="0" w:color="auto"/>
        <w:left w:val="none" w:sz="0" w:space="0" w:color="auto"/>
        <w:bottom w:val="none" w:sz="0" w:space="0" w:color="auto"/>
        <w:right w:val="none" w:sz="0" w:space="0" w:color="auto"/>
      </w:divBdr>
    </w:div>
    <w:div w:id="1824009531">
      <w:bodyDiv w:val="1"/>
      <w:marLeft w:val="0"/>
      <w:marRight w:val="0"/>
      <w:marTop w:val="0"/>
      <w:marBottom w:val="0"/>
      <w:divBdr>
        <w:top w:val="none" w:sz="0" w:space="0" w:color="auto"/>
        <w:left w:val="none" w:sz="0" w:space="0" w:color="auto"/>
        <w:bottom w:val="none" w:sz="0" w:space="0" w:color="auto"/>
        <w:right w:val="none" w:sz="0" w:space="0" w:color="auto"/>
      </w:divBdr>
    </w:div>
    <w:div w:id="1834056998">
      <w:bodyDiv w:val="1"/>
      <w:marLeft w:val="0"/>
      <w:marRight w:val="0"/>
      <w:marTop w:val="0"/>
      <w:marBottom w:val="0"/>
      <w:divBdr>
        <w:top w:val="none" w:sz="0" w:space="0" w:color="auto"/>
        <w:left w:val="none" w:sz="0" w:space="0" w:color="auto"/>
        <w:bottom w:val="none" w:sz="0" w:space="0" w:color="auto"/>
        <w:right w:val="none" w:sz="0" w:space="0" w:color="auto"/>
      </w:divBdr>
    </w:div>
    <w:div w:id="1891652090">
      <w:bodyDiv w:val="1"/>
      <w:marLeft w:val="0"/>
      <w:marRight w:val="0"/>
      <w:marTop w:val="0"/>
      <w:marBottom w:val="0"/>
      <w:divBdr>
        <w:top w:val="none" w:sz="0" w:space="0" w:color="auto"/>
        <w:left w:val="none" w:sz="0" w:space="0" w:color="auto"/>
        <w:bottom w:val="none" w:sz="0" w:space="0" w:color="auto"/>
        <w:right w:val="none" w:sz="0" w:space="0" w:color="auto"/>
      </w:divBdr>
    </w:div>
    <w:div w:id="1921786538">
      <w:bodyDiv w:val="1"/>
      <w:marLeft w:val="0"/>
      <w:marRight w:val="0"/>
      <w:marTop w:val="0"/>
      <w:marBottom w:val="0"/>
      <w:divBdr>
        <w:top w:val="none" w:sz="0" w:space="0" w:color="auto"/>
        <w:left w:val="none" w:sz="0" w:space="0" w:color="auto"/>
        <w:bottom w:val="none" w:sz="0" w:space="0" w:color="auto"/>
        <w:right w:val="none" w:sz="0" w:space="0" w:color="auto"/>
      </w:divBdr>
    </w:div>
    <w:div w:id="1955020078">
      <w:bodyDiv w:val="1"/>
      <w:marLeft w:val="0"/>
      <w:marRight w:val="0"/>
      <w:marTop w:val="0"/>
      <w:marBottom w:val="0"/>
      <w:divBdr>
        <w:top w:val="none" w:sz="0" w:space="0" w:color="auto"/>
        <w:left w:val="none" w:sz="0" w:space="0" w:color="auto"/>
        <w:bottom w:val="none" w:sz="0" w:space="0" w:color="auto"/>
        <w:right w:val="none" w:sz="0" w:space="0" w:color="auto"/>
      </w:divBdr>
    </w:div>
    <w:div w:id="1987081936">
      <w:bodyDiv w:val="1"/>
      <w:marLeft w:val="0"/>
      <w:marRight w:val="0"/>
      <w:marTop w:val="0"/>
      <w:marBottom w:val="0"/>
      <w:divBdr>
        <w:top w:val="none" w:sz="0" w:space="0" w:color="auto"/>
        <w:left w:val="none" w:sz="0" w:space="0" w:color="auto"/>
        <w:bottom w:val="none" w:sz="0" w:space="0" w:color="auto"/>
        <w:right w:val="none" w:sz="0" w:space="0" w:color="auto"/>
      </w:divBdr>
    </w:div>
    <w:div w:id="2013338589">
      <w:bodyDiv w:val="1"/>
      <w:marLeft w:val="0"/>
      <w:marRight w:val="0"/>
      <w:marTop w:val="0"/>
      <w:marBottom w:val="0"/>
      <w:divBdr>
        <w:top w:val="none" w:sz="0" w:space="0" w:color="auto"/>
        <w:left w:val="none" w:sz="0" w:space="0" w:color="auto"/>
        <w:bottom w:val="none" w:sz="0" w:space="0" w:color="auto"/>
        <w:right w:val="none" w:sz="0" w:space="0" w:color="auto"/>
      </w:divBdr>
    </w:div>
    <w:div w:id="2020309405">
      <w:bodyDiv w:val="1"/>
      <w:marLeft w:val="0"/>
      <w:marRight w:val="0"/>
      <w:marTop w:val="0"/>
      <w:marBottom w:val="0"/>
      <w:divBdr>
        <w:top w:val="none" w:sz="0" w:space="0" w:color="auto"/>
        <w:left w:val="none" w:sz="0" w:space="0" w:color="auto"/>
        <w:bottom w:val="none" w:sz="0" w:space="0" w:color="auto"/>
        <w:right w:val="none" w:sz="0" w:space="0" w:color="auto"/>
      </w:divBdr>
    </w:div>
    <w:div w:id="2023358501">
      <w:bodyDiv w:val="1"/>
      <w:marLeft w:val="0"/>
      <w:marRight w:val="0"/>
      <w:marTop w:val="0"/>
      <w:marBottom w:val="0"/>
      <w:divBdr>
        <w:top w:val="none" w:sz="0" w:space="0" w:color="auto"/>
        <w:left w:val="none" w:sz="0" w:space="0" w:color="auto"/>
        <w:bottom w:val="none" w:sz="0" w:space="0" w:color="auto"/>
        <w:right w:val="none" w:sz="0" w:space="0" w:color="auto"/>
      </w:divBdr>
    </w:div>
    <w:div w:id="2053143294">
      <w:bodyDiv w:val="1"/>
      <w:marLeft w:val="0"/>
      <w:marRight w:val="0"/>
      <w:marTop w:val="0"/>
      <w:marBottom w:val="0"/>
      <w:divBdr>
        <w:top w:val="none" w:sz="0" w:space="0" w:color="auto"/>
        <w:left w:val="none" w:sz="0" w:space="0" w:color="auto"/>
        <w:bottom w:val="none" w:sz="0" w:space="0" w:color="auto"/>
        <w:right w:val="none" w:sz="0" w:space="0" w:color="auto"/>
      </w:divBdr>
    </w:div>
    <w:div w:id="2060593549">
      <w:bodyDiv w:val="1"/>
      <w:marLeft w:val="0"/>
      <w:marRight w:val="0"/>
      <w:marTop w:val="0"/>
      <w:marBottom w:val="0"/>
      <w:divBdr>
        <w:top w:val="none" w:sz="0" w:space="0" w:color="auto"/>
        <w:left w:val="none" w:sz="0" w:space="0" w:color="auto"/>
        <w:bottom w:val="none" w:sz="0" w:space="0" w:color="auto"/>
        <w:right w:val="none" w:sz="0" w:space="0" w:color="auto"/>
      </w:divBdr>
    </w:div>
    <w:div w:id="2128044432">
      <w:bodyDiv w:val="1"/>
      <w:marLeft w:val="0"/>
      <w:marRight w:val="0"/>
      <w:marTop w:val="0"/>
      <w:marBottom w:val="0"/>
      <w:divBdr>
        <w:top w:val="none" w:sz="0" w:space="0" w:color="auto"/>
        <w:left w:val="none" w:sz="0" w:space="0" w:color="auto"/>
        <w:bottom w:val="none" w:sz="0" w:space="0" w:color="auto"/>
        <w:right w:val="none" w:sz="0" w:space="0" w:color="auto"/>
      </w:divBdr>
    </w:div>
    <w:div w:id="2140292469">
      <w:bodyDiv w:val="1"/>
      <w:marLeft w:val="0"/>
      <w:marRight w:val="0"/>
      <w:marTop w:val="0"/>
      <w:marBottom w:val="0"/>
      <w:divBdr>
        <w:top w:val="none" w:sz="0" w:space="0" w:color="auto"/>
        <w:left w:val="none" w:sz="0" w:space="0" w:color="auto"/>
        <w:bottom w:val="none" w:sz="0" w:space="0" w:color="auto"/>
        <w:right w:val="none" w:sz="0" w:space="0" w:color="auto"/>
      </w:divBdr>
    </w:div>
    <w:div w:id="214284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mailto:pt@pt.co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yperlink" Target="mailto:admin@admin.gov" TargetMode="External"/><Relationship Id="rId14" Type="http://schemas.openxmlformats.org/officeDocument/2006/relationships/image" Target="media/image5.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dis\AppData\Roaming\Microsoft\Templates\Taktyczny%20plan%20marketingow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C71A3468D745C4A8EB1E954D4D1143"/>
        <w:category>
          <w:name w:val="Ogólne"/>
          <w:gallery w:val="placeholder"/>
        </w:category>
        <w:types>
          <w:type w:val="bbPlcHdr"/>
        </w:types>
        <w:behaviors>
          <w:behavior w:val="content"/>
        </w:behaviors>
        <w:guid w:val="{3A641A71-2720-48A7-9C81-BD73BAD3CABC}"/>
      </w:docPartPr>
      <w:docPartBody>
        <w:p w:rsidR="003E6FD8" w:rsidRDefault="003E6FD8">
          <w:pPr>
            <w:pStyle w:val="EDC71A3468D745C4A8EB1E954D4D1143"/>
          </w:pPr>
          <w:r>
            <w:rPr>
              <w:lang w:bidi="pl-PL"/>
            </w:rPr>
            <w:t>Zdefiniuj ofertę promocyjną.</w:t>
          </w:r>
        </w:p>
      </w:docPartBody>
    </w:docPart>
    <w:docPart>
      <w:docPartPr>
        <w:name w:val="DB90E4211CD040AFB44E9EB2FCF05745"/>
        <w:category>
          <w:name w:val="Ogólne"/>
          <w:gallery w:val="placeholder"/>
        </w:category>
        <w:types>
          <w:type w:val="bbPlcHdr"/>
        </w:types>
        <w:behaviors>
          <w:behavior w:val="content"/>
        </w:behaviors>
        <w:guid w:val="{3CF86216-B805-474B-B479-5AF23825B56A}"/>
      </w:docPartPr>
      <w:docPartBody>
        <w:p w:rsidR="003E6FD8" w:rsidRDefault="003E6FD8">
          <w:pPr>
            <w:pStyle w:val="DB90E4211CD040AFB44E9EB2FCF05745"/>
          </w:pPr>
          <w:r>
            <w:rPr>
              <w:lang w:bidi="pl-PL"/>
            </w:rPr>
            <w:t>Proces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FD8"/>
    <w:rsid w:val="003B57C4"/>
    <w:rsid w:val="003E6FD8"/>
    <w:rsid w:val="00621556"/>
    <w:rsid w:val="006C41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3623B6B7734085B1721419C30C834C">
    <w:name w:val="1C3623B6B7734085B1721419C30C834C"/>
  </w:style>
  <w:style w:type="paragraph" w:customStyle="1" w:styleId="C740940B99A947C59E8E0F3683D19B42">
    <w:name w:val="C740940B99A947C59E8E0F3683D19B42"/>
  </w:style>
  <w:style w:type="paragraph" w:customStyle="1" w:styleId="706238139D5F4355A706E8D5B54ECA62">
    <w:name w:val="706238139D5F4355A706E8D5B54ECA62"/>
  </w:style>
  <w:style w:type="paragraph" w:customStyle="1" w:styleId="BDCFBA3A7DD84A378145DFC77E6207AD">
    <w:name w:val="BDCFBA3A7DD84A378145DFC77E6207AD"/>
  </w:style>
  <w:style w:type="paragraph" w:customStyle="1" w:styleId="C2E4A4F0E0614A298FE6821FA3804F7B">
    <w:name w:val="C2E4A4F0E0614A298FE6821FA3804F7B"/>
  </w:style>
  <w:style w:type="paragraph" w:customStyle="1" w:styleId="DDF842E6105642FD8AC1FBB403D4199E">
    <w:name w:val="DDF842E6105642FD8AC1FBB403D4199E"/>
  </w:style>
  <w:style w:type="paragraph" w:customStyle="1" w:styleId="A24BDC9560D74DF58FA6875CF5FF02E5">
    <w:name w:val="A24BDC9560D74DF58FA6875CF5FF02E5"/>
  </w:style>
  <w:style w:type="paragraph" w:customStyle="1" w:styleId="D0190FF198344CDDA1A7C932E53779E5">
    <w:name w:val="D0190FF198344CDDA1A7C932E53779E5"/>
  </w:style>
  <w:style w:type="paragraph" w:customStyle="1" w:styleId="26750DE640834E3E9541944800FFEE65">
    <w:name w:val="26750DE640834E3E9541944800FFEE65"/>
  </w:style>
  <w:style w:type="paragraph" w:customStyle="1" w:styleId="6C365A2A707A41F8AB3BB8FF115E5E34">
    <w:name w:val="6C365A2A707A41F8AB3BB8FF115E5E34"/>
  </w:style>
  <w:style w:type="character" w:styleId="Emphasis">
    <w:name w:val="Emphasis"/>
    <w:basedOn w:val="DefaultParagraphFont"/>
    <w:uiPriority w:val="20"/>
    <w:rPr>
      <w:i/>
      <w:iCs/>
      <w:color w:val="595959" w:themeColor="text1" w:themeTint="A6"/>
    </w:rPr>
  </w:style>
  <w:style w:type="paragraph" w:customStyle="1" w:styleId="0DA498706E9E492887C4F5B8F2498984">
    <w:name w:val="0DA498706E9E492887C4F5B8F2498984"/>
  </w:style>
  <w:style w:type="paragraph" w:customStyle="1" w:styleId="654370939EC14C1CA6E980BA5C07747C">
    <w:name w:val="654370939EC14C1CA6E980BA5C07747C"/>
  </w:style>
  <w:style w:type="paragraph" w:customStyle="1" w:styleId="A7C950DF344F4B0485D6F0A99D9DA3C5">
    <w:name w:val="A7C950DF344F4B0485D6F0A99D9DA3C5"/>
  </w:style>
  <w:style w:type="paragraph" w:customStyle="1" w:styleId="2305EA26A72B4A0BA6902CF6CB3FB2B2">
    <w:name w:val="2305EA26A72B4A0BA6902CF6CB3FB2B2"/>
  </w:style>
  <w:style w:type="paragraph" w:customStyle="1" w:styleId="185C68C295C24C139EDC04C6C1A4EED1">
    <w:name w:val="185C68C295C24C139EDC04C6C1A4EED1"/>
  </w:style>
  <w:style w:type="paragraph" w:customStyle="1" w:styleId="895F07EF332541D8BD1BAA1130C88C56">
    <w:name w:val="895F07EF332541D8BD1BAA1130C88C56"/>
  </w:style>
  <w:style w:type="paragraph" w:customStyle="1" w:styleId="CFCE5DE63AB44D4885874F0AD7B76B3D">
    <w:name w:val="CFCE5DE63AB44D4885874F0AD7B76B3D"/>
  </w:style>
  <w:style w:type="paragraph" w:customStyle="1" w:styleId="731E1ED39AC6429A821BA05840CAC2DD">
    <w:name w:val="731E1ED39AC6429A821BA05840CAC2DD"/>
  </w:style>
  <w:style w:type="paragraph" w:customStyle="1" w:styleId="B7F389D81D3141E79C90544FCB1EF751">
    <w:name w:val="B7F389D81D3141E79C90544FCB1EF751"/>
  </w:style>
  <w:style w:type="paragraph" w:customStyle="1" w:styleId="F7D60DC1FC2B4E44BCF7900E621C8AB5">
    <w:name w:val="F7D60DC1FC2B4E44BCF7900E621C8AB5"/>
  </w:style>
  <w:style w:type="paragraph" w:customStyle="1" w:styleId="98D94151137542B19B45C5A2CD02F6EE">
    <w:name w:val="98D94151137542B19B45C5A2CD02F6EE"/>
  </w:style>
  <w:style w:type="paragraph" w:customStyle="1" w:styleId="F64ACAE642134CD087C8344698198330">
    <w:name w:val="F64ACAE642134CD087C8344698198330"/>
  </w:style>
  <w:style w:type="paragraph" w:customStyle="1" w:styleId="00D2CE841B4C419899DAC92DAC0EDFEA">
    <w:name w:val="00D2CE841B4C419899DAC92DAC0EDFEA"/>
  </w:style>
  <w:style w:type="paragraph" w:customStyle="1" w:styleId="0FA7D0334EFC4794B9258BAB140FA081">
    <w:name w:val="0FA7D0334EFC4794B9258BAB140FA081"/>
  </w:style>
  <w:style w:type="paragraph" w:customStyle="1" w:styleId="40C4093BD5474BA3A78475195EAB86AD">
    <w:name w:val="40C4093BD5474BA3A78475195EAB86AD"/>
  </w:style>
  <w:style w:type="paragraph" w:customStyle="1" w:styleId="A5BB0E4E9B8246CB91BE3E3D39DA4036">
    <w:name w:val="A5BB0E4E9B8246CB91BE3E3D39DA4036"/>
  </w:style>
  <w:style w:type="paragraph" w:customStyle="1" w:styleId="B5D0A7B11AFE491BB37FB909E2B01BBD">
    <w:name w:val="B5D0A7B11AFE491BB37FB909E2B01BBD"/>
  </w:style>
  <w:style w:type="paragraph" w:customStyle="1" w:styleId="3F9A436205234884B54964BD5C2B0320">
    <w:name w:val="3F9A436205234884B54964BD5C2B0320"/>
  </w:style>
  <w:style w:type="paragraph" w:customStyle="1" w:styleId="87BFF05ADCF849D1B6BBA684D4AC3CAA">
    <w:name w:val="87BFF05ADCF849D1B6BBA684D4AC3CAA"/>
  </w:style>
  <w:style w:type="paragraph" w:customStyle="1" w:styleId="3B873345498D4719A80C2B96CEED5BF8">
    <w:name w:val="3B873345498D4719A80C2B96CEED5BF8"/>
  </w:style>
  <w:style w:type="paragraph" w:customStyle="1" w:styleId="0CE49051B285443A8244AA3853B6BB36">
    <w:name w:val="0CE49051B285443A8244AA3853B6BB36"/>
  </w:style>
  <w:style w:type="paragraph" w:customStyle="1" w:styleId="F1E0E9C6DEE546BE88C9E222672E374A">
    <w:name w:val="F1E0E9C6DEE546BE88C9E222672E374A"/>
  </w:style>
  <w:style w:type="paragraph" w:customStyle="1" w:styleId="587D37A8116043C1B01A38B25F4EEB2E">
    <w:name w:val="587D37A8116043C1B01A38B25F4EEB2E"/>
  </w:style>
  <w:style w:type="paragraph" w:customStyle="1" w:styleId="7BEEAA4406B44C329342D1555C0B68FF">
    <w:name w:val="7BEEAA4406B44C329342D1555C0B68FF"/>
  </w:style>
  <w:style w:type="paragraph" w:customStyle="1" w:styleId="156DFCF5FE574BDD975DB9DB058162CC">
    <w:name w:val="156DFCF5FE574BDD975DB9DB058162CC"/>
  </w:style>
  <w:style w:type="paragraph" w:customStyle="1" w:styleId="EDC71A3468D745C4A8EB1E954D4D1143">
    <w:name w:val="EDC71A3468D745C4A8EB1E954D4D1143"/>
  </w:style>
  <w:style w:type="paragraph" w:customStyle="1" w:styleId="DB90E4211CD040AFB44E9EB2FCF05745">
    <w:name w:val="DB90E4211CD040AFB44E9EB2FCF05745"/>
  </w:style>
  <w:style w:type="paragraph" w:customStyle="1" w:styleId="4FA2059ECD8E4CABA970972E2E1E5BEB">
    <w:name w:val="4FA2059ECD8E4CABA970972E2E1E5BEB"/>
  </w:style>
  <w:style w:type="paragraph" w:customStyle="1" w:styleId="298E081CF86D47308BB4D4359AAA9F11">
    <w:name w:val="298E081CF86D47308BB4D4359AAA9F11"/>
  </w:style>
  <w:style w:type="paragraph" w:customStyle="1" w:styleId="BB5ADD6853BA4C3392E8E475EBC742CA">
    <w:name w:val="BB5ADD6853BA4C3392E8E475EBC742CA"/>
  </w:style>
  <w:style w:type="paragraph" w:customStyle="1" w:styleId="14FE6458234C4FB9904D5A549FEA8889">
    <w:name w:val="14FE6458234C4FB9904D5A549FEA8889"/>
  </w:style>
  <w:style w:type="paragraph" w:customStyle="1" w:styleId="3CA4C11F410D4AD7B47C7E973BD85D45">
    <w:name w:val="3CA4C11F410D4AD7B47C7E973BD85D45"/>
  </w:style>
  <w:style w:type="paragraph" w:customStyle="1" w:styleId="461EBED722E144D695A2C2BB315F3A91">
    <w:name w:val="461EBED722E144D695A2C2BB315F3A91"/>
  </w:style>
  <w:style w:type="paragraph" w:customStyle="1" w:styleId="B8EC19D089FB47019FC8905CD6AFC2EF">
    <w:name w:val="B8EC19D089FB47019FC8905CD6AFC2EF"/>
  </w:style>
  <w:style w:type="paragraph" w:customStyle="1" w:styleId="8EEC0EA362074E0E96E5E3A9D10C0EF2">
    <w:name w:val="8EEC0EA362074E0E96E5E3A9D10C0EF2"/>
  </w:style>
  <w:style w:type="paragraph" w:customStyle="1" w:styleId="EFD11AFB3C9B47DC83F0A99F9D2F7015">
    <w:name w:val="EFD11AFB3C9B47DC83F0A99F9D2F7015"/>
  </w:style>
  <w:style w:type="paragraph" w:customStyle="1" w:styleId="9D8ED234483A410D9F7A96DBB33136B5">
    <w:name w:val="9D8ED234483A410D9F7A96DBB33136B5"/>
  </w:style>
  <w:style w:type="paragraph" w:customStyle="1" w:styleId="A60FC73363C94A09990F464AB39307EF">
    <w:name w:val="A60FC73363C94A09990F464AB39307EF"/>
  </w:style>
  <w:style w:type="paragraph" w:customStyle="1" w:styleId="E80B0302B7FA43CE977AE41B5B254440">
    <w:name w:val="E80B0302B7FA43CE977AE41B5B254440"/>
  </w:style>
  <w:style w:type="paragraph" w:customStyle="1" w:styleId="2A3B229737914193A98333A565A0D39A">
    <w:name w:val="2A3B229737914193A98333A565A0D39A"/>
  </w:style>
  <w:style w:type="paragraph" w:customStyle="1" w:styleId="A35EF2AD6AC04F728DB7C936C175BB11">
    <w:name w:val="A35EF2AD6AC04F728DB7C936C175BB11"/>
  </w:style>
  <w:style w:type="paragraph" w:customStyle="1" w:styleId="7E0FB869EF364CA99B88F70D670C32A2">
    <w:name w:val="7E0FB869EF364CA99B88F70D670C32A2"/>
  </w:style>
  <w:style w:type="paragraph" w:customStyle="1" w:styleId="A30FD3D398FD449B93F182A63B1A4F8F">
    <w:name w:val="A30FD3D398FD449B93F182A63B1A4F8F"/>
  </w:style>
  <w:style w:type="paragraph" w:customStyle="1" w:styleId="4E60EA8C3D454CF697426A9A7414A402">
    <w:name w:val="4E60EA8C3D454CF697426A9A7414A402"/>
  </w:style>
  <w:style w:type="paragraph" w:customStyle="1" w:styleId="A54FEFD27B4140218F4220D486937937">
    <w:name w:val="A54FEFD27B4140218F4220D486937937"/>
  </w:style>
  <w:style w:type="paragraph" w:customStyle="1" w:styleId="813429474979480CA3B0988078DC33A1">
    <w:name w:val="813429474979480CA3B0988078DC33A1"/>
  </w:style>
  <w:style w:type="paragraph" w:customStyle="1" w:styleId="60473E8266654F238EA390D82C6F82B6">
    <w:name w:val="60473E8266654F238EA390D82C6F82B6"/>
  </w:style>
  <w:style w:type="paragraph" w:customStyle="1" w:styleId="E9C6C39B9B3E4496A5BCBF1BFC7BF21A">
    <w:name w:val="E9C6C39B9B3E4496A5BCBF1BFC7BF21A"/>
  </w:style>
  <w:style w:type="paragraph" w:customStyle="1" w:styleId="699F5927F3C44EF696F3C0126A71EF39">
    <w:name w:val="699F5927F3C44EF696F3C0126A71EF39"/>
  </w:style>
  <w:style w:type="paragraph" w:customStyle="1" w:styleId="7D84C991ACC44E73809B79F0277DB964">
    <w:name w:val="7D84C991ACC44E73809B79F0277DB964"/>
  </w:style>
  <w:style w:type="paragraph" w:customStyle="1" w:styleId="4ECAF95EF0D84A95A2C5CD9CF7DD2073">
    <w:name w:val="4ECAF95EF0D84A95A2C5CD9CF7DD2073"/>
  </w:style>
  <w:style w:type="paragraph" w:customStyle="1" w:styleId="F66E724B02FB47BA9A06B6A8C3BB6B59">
    <w:name w:val="F66E724B02FB47BA9A06B6A8C3BB6B59"/>
  </w:style>
  <w:style w:type="paragraph" w:customStyle="1" w:styleId="44B77BCBB7194634B21A675591AC7F66">
    <w:name w:val="44B77BCBB7194634B21A675591AC7F66"/>
  </w:style>
  <w:style w:type="paragraph" w:customStyle="1" w:styleId="990F386E774E4FEEB477D2F86EFC87F3">
    <w:name w:val="990F386E774E4FEEB477D2F86EFC87F3"/>
  </w:style>
  <w:style w:type="paragraph" w:customStyle="1" w:styleId="356793C6BFD0439EBDBFCD9C288E0EEB">
    <w:name w:val="356793C6BFD0439EBDBFCD9C288E0EEB"/>
  </w:style>
  <w:style w:type="paragraph" w:customStyle="1" w:styleId="AF5722FB799B42F28B4DA8F992D5DEE6">
    <w:name w:val="AF5722FB799B42F28B4DA8F992D5DEE6"/>
  </w:style>
  <w:style w:type="paragraph" w:customStyle="1" w:styleId="DF6D22ECFB134C709E260367E24DD415">
    <w:name w:val="DF6D22ECFB134C709E260367E24DD415"/>
  </w:style>
  <w:style w:type="paragraph" w:customStyle="1" w:styleId="550EB60694A44CFF8EEEB50824A1856F">
    <w:name w:val="550EB60694A44CFF8EEEB50824A1856F"/>
  </w:style>
  <w:style w:type="paragraph" w:customStyle="1" w:styleId="72464FE3A0AD4AD6BB12C776AF5E2F02">
    <w:name w:val="72464FE3A0AD4AD6BB12C776AF5E2F02"/>
  </w:style>
  <w:style w:type="paragraph" w:customStyle="1" w:styleId="B9187FF48CB3406ABAD06D0EA26507F2">
    <w:name w:val="B9187FF48CB3406ABAD06D0EA26507F2"/>
  </w:style>
  <w:style w:type="paragraph" w:customStyle="1" w:styleId="BDFE8809D86A4021B20A8A239AE659EC">
    <w:name w:val="BDFE8809D86A4021B20A8A239AE659EC"/>
  </w:style>
  <w:style w:type="paragraph" w:customStyle="1" w:styleId="B9EB76B6318C45E18B3B2167900EA2C7">
    <w:name w:val="B9EB76B6318C45E18B3B2167900EA2C7"/>
  </w:style>
  <w:style w:type="paragraph" w:customStyle="1" w:styleId="74266A5BEFBD45D999FD05F31F087FED">
    <w:name w:val="74266A5BEFBD45D999FD05F31F087FED"/>
  </w:style>
  <w:style w:type="paragraph" w:customStyle="1" w:styleId="FC4A7FEC7B5845A1B1A3C1E184B96F4E">
    <w:name w:val="FC4A7FEC7B5845A1B1A3C1E184B96F4E"/>
  </w:style>
  <w:style w:type="paragraph" w:customStyle="1" w:styleId="4C0F0B2C9256462FB282E1B1556E5CC5">
    <w:name w:val="4C0F0B2C9256462FB282E1B1556E5CC5"/>
  </w:style>
  <w:style w:type="paragraph" w:customStyle="1" w:styleId="0C96A326DA4745739E9FF6044556A206">
    <w:name w:val="0C96A326DA4745739E9FF6044556A206"/>
  </w:style>
  <w:style w:type="paragraph" w:customStyle="1" w:styleId="B1A7680B824547CE95B094593292AB64">
    <w:name w:val="B1A7680B824547CE95B094593292AB64"/>
  </w:style>
  <w:style w:type="paragraph" w:customStyle="1" w:styleId="4A8968638C1C42DF89B3E3BE1C4A476B">
    <w:name w:val="4A8968638C1C42DF89B3E3BE1C4A476B"/>
  </w:style>
  <w:style w:type="paragraph" w:customStyle="1" w:styleId="FD4A23374A5A42D6A8324CBE7987E18B">
    <w:name w:val="FD4A23374A5A42D6A8324CBE7987E18B"/>
  </w:style>
  <w:style w:type="paragraph" w:customStyle="1" w:styleId="1A882B4265044446B5FEF0DDEFA744C5">
    <w:name w:val="1A882B4265044446B5FEF0DDEFA744C5"/>
  </w:style>
  <w:style w:type="paragraph" w:customStyle="1" w:styleId="18EE68D49D6549358C07A675F323DF3D">
    <w:name w:val="18EE68D49D6549358C07A675F323DF3D"/>
  </w:style>
  <w:style w:type="paragraph" w:customStyle="1" w:styleId="2AA43E228F514B08A8DA8713645432B7">
    <w:name w:val="2AA43E228F514B08A8DA8713645432B7"/>
  </w:style>
  <w:style w:type="paragraph" w:customStyle="1" w:styleId="93E67D99181F42FE98A4E8BFEB07F6BB">
    <w:name w:val="93E67D99181F42FE98A4E8BFEB07F6BB"/>
  </w:style>
  <w:style w:type="paragraph" w:customStyle="1" w:styleId="D2FC039B2D1C4D9E85D571481EA13AC5">
    <w:name w:val="D2FC039B2D1C4D9E85D571481EA13AC5"/>
  </w:style>
  <w:style w:type="paragraph" w:customStyle="1" w:styleId="5C565A6E6FEF448CAD628333E8659DB3">
    <w:name w:val="5C565A6E6FEF448CAD628333E8659DB3"/>
  </w:style>
  <w:style w:type="paragraph" w:customStyle="1" w:styleId="E4AD06718B1F444AB10705703CC142BE">
    <w:name w:val="E4AD06718B1F444AB10705703CC142BE"/>
  </w:style>
  <w:style w:type="paragraph" w:customStyle="1" w:styleId="2040E585268341AFBD58F1049EC14233">
    <w:name w:val="2040E585268341AFBD58F1049EC14233"/>
  </w:style>
  <w:style w:type="paragraph" w:customStyle="1" w:styleId="B8D8BC15ABA74A48BC72893C5DFA6A64">
    <w:name w:val="B8D8BC15ABA74A48BC72893C5DFA6A64"/>
  </w:style>
  <w:style w:type="paragraph" w:customStyle="1" w:styleId="BD949088A332495EA5023FBBFDE36359">
    <w:name w:val="BD949088A332495EA5023FBBFDE36359"/>
  </w:style>
  <w:style w:type="paragraph" w:customStyle="1" w:styleId="C9E34DF51A2342A596B652FD51EA09BF">
    <w:name w:val="C9E34DF51A2342A596B652FD51EA09BF"/>
  </w:style>
  <w:style w:type="paragraph" w:customStyle="1" w:styleId="AC487B6E625A4552B42E3AE5D9C2BEBB">
    <w:name w:val="AC487B6E625A4552B42E3AE5D9C2BEBB"/>
  </w:style>
  <w:style w:type="paragraph" w:customStyle="1" w:styleId="002B9F3096A44366B684D91F36675C70">
    <w:name w:val="002B9F3096A44366B684D91F36675C70"/>
  </w:style>
  <w:style w:type="paragraph" w:customStyle="1" w:styleId="5D47B44B36B848C0BB2270CEED6733F3">
    <w:name w:val="5D47B44B36B848C0BB2270CEED6733F3"/>
  </w:style>
  <w:style w:type="paragraph" w:customStyle="1" w:styleId="FD09F68886474C438A5A95AFCAC254ED">
    <w:name w:val="FD09F68886474C438A5A95AFCAC254ED"/>
  </w:style>
  <w:style w:type="paragraph" w:customStyle="1" w:styleId="8F8D0D7F6EA04BD7B0AC90B7787AD1FD">
    <w:name w:val="8F8D0D7F6EA04BD7B0AC90B7787AD1FD"/>
  </w:style>
  <w:style w:type="paragraph" w:customStyle="1" w:styleId="178CB39F23A94A70ABE65DCEDC88C23B">
    <w:name w:val="178CB39F23A94A70ABE65DCEDC88C23B"/>
  </w:style>
  <w:style w:type="paragraph" w:customStyle="1" w:styleId="1DCD5179A90D4E61A2801EB348C575CF">
    <w:name w:val="1DCD5179A90D4E61A2801EB348C575CF"/>
  </w:style>
  <w:style w:type="paragraph" w:customStyle="1" w:styleId="819AE6EAD867435082DD9BEA9C921ACB">
    <w:name w:val="819AE6EAD867435082DD9BEA9C921ACB"/>
  </w:style>
  <w:style w:type="paragraph" w:customStyle="1" w:styleId="957CA5471AAC4BD7BF4CF9E4CFBB56C5">
    <w:name w:val="957CA5471AAC4BD7BF4CF9E4CFBB56C5"/>
  </w:style>
  <w:style w:type="paragraph" w:customStyle="1" w:styleId="CC10B00967D24C0DA97935185375DB72">
    <w:name w:val="CC10B00967D24C0DA97935185375DB72"/>
  </w:style>
  <w:style w:type="paragraph" w:customStyle="1" w:styleId="8967F1577E1347A994C0A2DE237D8CF9">
    <w:name w:val="8967F1577E1347A994C0A2DE237D8CF9"/>
  </w:style>
  <w:style w:type="character" w:styleId="PlaceholderText">
    <w:name w:val="Placeholder Text"/>
    <w:basedOn w:val="DefaultParagraphFont"/>
    <w:uiPriority w:val="2"/>
    <w:rPr>
      <w:i/>
      <w:iCs/>
      <w:color w:val="808080"/>
    </w:rPr>
  </w:style>
  <w:style w:type="paragraph" w:customStyle="1" w:styleId="E8679A3F2B1541DC9DC8B3BCE67981D8">
    <w:name w:val="E8679A3F2B1541DC9DC8B3BCE67981D8"/>
  </w:style>
  <w:style w:type="paragraph" w:customStyle="1" w:styleId="322EE26D7D20493AB6CCDA631B631709">
    <w:name w:val="322EE26D7D20493AB6CCDA631B631709"/>
  </w:style>
  <w:style w:type="paragraph" w:customStyle="1" w:styleId="0F9EE5E8D2094615AF82F6D5F31EC0B5">
    <w:name w:val="0F9EE5E8D2094615AF82F6D5F31EC0B5"/>
  </w:style>
  <w:style w:type="paragraph" w:customStyle="1" w:styleId="C7303153D5534B18ABAEB5EFCE4BFFBA">
    <w:name w:val="C7303153D5534B18ABAEB5EFCE4BFFBA"/>
  </w:style>
  <w:style w:type="paragraph" w:customStyle="1" w:styleId="7C0395319A934C3FBEDD00974D146E1D">
    <w:name w:val="7C0395319A934C3FBEDD00974D146E1D"/>
  </w:style>
  <w:style w:type="paragraph" w:customStyle="1" w:styleId="3D2D71815DE14C428A9DFC2E536D34DF">
    <w:name w:val="3D2D71815DE14C428A9DFC2E536D34DF"/>
  </w:style>
  <w:style w:type="paragraph" w:customStyle="1" w:styleId="9D40D5DEAD8B4023BF83020F1E1F4111">
    <w:name w:val="9D40D5DEAD8B4023BF83020F1E1F4111"/>
  </w:style>
  <w:style w:type="paragraph" w:customStyle="1" w:styleId="3D6F5115B73844D6A0937987C1189D7B">
    <w:name w:val="3D6F5115B73844D6A0937987C1189D7B"/>
  </w:style>
  <w:style w:type="paragraph" w:customStyle="1" w:styleId="5AFEC3FADC334F05ABE0256D3403E29E">
    <w:name w:val="5AFEC3FADC334F05ABE0256D3403E29E"/>
  </w:style>
  <w:style w:type="paragraph" w:customStyle="1" w:styleId="8BB88FEA9FD04B9D8B287AD704E1E6AB">
    <w:name w:val="8BB88FEA9FD04B9D8B287AD704E1E6AB"/>
  </w:style>
  <w:style w:type="paragraph" w:customStyle="1" w:styleId="600389B4487F4A2D89D51513D6850DB3">
    <w:name w:val="600389B4487F4A2D89D51513D6850DB3"/>
  </w:style>
  <w:style w:type="paragraph" w:customStyle="1" w:styleId="612BDC9797C84789A43D7DCF398AE350">
    <w:name w:val="612BDC9797C84789A43D7DCF398AE350"/>
  </w:style>
  <w:style w:type="paragraph" w:customStyle="1" w:styleId="70EE6CFAA1BE463F977DA26DC443C9BE">
    <w:name w:val="70EE6CFAA1BE463F977DA26DC443C9BE"/>
  </w:style>
  <w:style w:type="paragraph" w:customStyle="1" w:styleId="8F91D19597B844C2A5B59E827D96CBC2">
    <w:name w:val="8F91D19597B844C2A5B59E827D96CBC2"/>
  </w:style>
  <w:style w:type="paragraph" w:customStyle="1" w:styleId="F7967ADB4FE44E19BA43206C3DBC6428">
    <w:name w:val="F7967ADB4FE44E19BA43206C3DBC6428"/>
  </w:style>
  <w:style w:type="paragraph" w:customStyle="1" w:styleId="FA67CCF176414870A206D27BC60BEFF7">
    <w:name w:val="FA67CCF176414870A206D27BC60BEFF7"/>
  </w:style>
  <w:style w:type="paragraph" w:customStyle="1" w:styleId="8121347307EA456F8BC12A7F95829950">
    <w:name w:val="8121347307EA456F8BC12A7F95829950"/>
  </w:style>
  <w:style w:type="paragraph" w:customStyle="1" w:styleId="887D227109F7471FB1838AAE25D03A4C">
    <w:name w:val="887D227109F7471FB1838AAE25D03A4C"/>
  </w:style>
  <w:style w:type="paragraph" w:customStyle="1" w:styleId="B92F00F652AC4700A086E704469FA1F1">
    <w:name w:val="B92F00F652AC4700A086E704469FA1F1"/>
  </w:style>
  <w:style w:type="paragraph" w:customStyle="1" w:styleId="986952C245A9496BA609B0506C438D2C">
    <w:name w:val="986952C245A9496BA609B0506C438D2C"/>
  </w:style>
  <w:style w:type="paragraph" w:customStyle="1" w:styleId="D7EF7B623E6044A6BA8B34CC7440C159">
    <w:name w:val="D7EF7B623E6044A6BA8B34CC7440C159"/>
  </w:style>
  <w:style w:type="paragraph" w:customStyle="1" w:styleId="EEC8769A7CFE43359EF5E3987FED6AED">
    <w:name w:val="EEC8769A7CFE43359EF5E3987FED6AED"/>
  </w:style>
  <w:style w:type="paragraph" w:customStyle="1" w:styleId="31D656B6E6814D6AA60C6483BBDC5ED7">
    <w:name w:val="31D656B6E6814D6AA60C6483BBDC5ED7"/>
  </w:style>
  <w:style w:type="paragraph" w:customStyle="1" w:styleId="C473C6D302EF488E8B091E74740E5385">
    <w:name w:val="C473C6D302EF488E8B091E74740E5385"/>
  </w:style>
  <w:style w:type="paragraph" w:customStyle="1" w:styleId="1122C2B9AC32468B834C7155469AE77B">
    <w:name w:val="1122C2B9AC32468B834C7155469AE77B"/>
  </w:style>
  <w:style w:type="paragraph" w:customStyle="1" w:styleId="AFC7EBD909394EFD97D57ED20FFD5214">
    <w:name w:val="AFC7EBD909394EFD97D57ED20FFD5214"/>
  </w:style>
  <w:style w:type="paragraph" w:customStyle="1" w:styleId="68F07CA4FCB2406E8CFD44EEDB09CDE8">
    <w:name w:val="68F07CA4FCB2406E8CFD44EEDB09CDE8"/>
  </w:style>
  <w:style w:type="paragraph" w:customStyle="1" w:styleId="82E7986412764E99B3E6CD539AA3913A">
    <w:name w:val="82E7986412764E99B3E6CD539AA3913A"/>
  </w:style>
  <w:style w:type="paragraph" w:customStyle="1" w:styleId="28489A7329F942349F41DA143EC6E182">
    <w:name w:val="28489A7329F942349F41DA143EC6E182"/>
  </w:style>
  <w:style w:type="paragraph" w:customStyle="1" w:styleId="C72C59BF0BEB4FFC994FD2732660E59D">
    <w:name w:val="C72C59BF0BEB4FFC994FD2732660E59D"/>
  </w:style>
  <w:style w:type="paragraph" w:customStyle="1" w:styleId="93B59992EC5541088B21BD9ECDCDEBB5">
    <w:name w:val="93B59992EC5541088B21BD9ECDCDEBB5"/>
  </w:style>
  <w:style w:type="paragraph" w:customStyle="1" w:styleId="73D226E260FC4ABBAC55AA57A4AF6DA5">
    <w:name w:val="73D226E260FC4ABBAC55AA57A4AF6DA5"/>
  </w:style>
  <w:style w:type="paragraph" w:customStyle="1" w:styleId="55EE1EC97D9D451CB9B7C929C36112D5">
    <w:name w:val="55EE1EC97D9D451CB9B7C929C36112D5"/>
  </w:style>
  <w:style w:type="paragraph" w:customStyle="1" w:styleId="607BE691736F42F18E388C714C31D6BC">
    <w:name w:val="607BE691736F42F18E388C714C31D6BC"/>
    <w:rsid w:val="003E6F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25.05.2019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DocumentFromInternetSite</b:SourceType>
    <b:Guid>{94FF0B11-9399-4906-A74C-B4D6AD52FD8B}</b:Guid>
    <b:Author>
      <b:Author>
        <b:NameList>
          <b:Person>
            <b:Last>Myfitnesspal</b:Last>
          </b:Person>
        </b:NameList>
      </b:Author>
    </b:Author>
    <b:Title>myfitnesspal.com</b:Title>
    <b:URL>https://www.myfitnesspal.com/</b:URL>
    <b:Year>2019</b:Year>
    <b:Month>02</b:Month>
    <b:RefOrder>2</b:RefOrder>
  </b:Source>
  <b:Source>
    <b:Tag>jef</b:Tag>
    <b:SourceType>DocumentFromInternetSite</b:SourceType>
    <b:Guid>{EDAE755C-BF28-4148-A5B2-5DF0403CD570}</b:Guid>
    <b:Author>
      <b:Author>
        <b:NameList>
          <b:Person>
            <b:Last>jefit</b:Last>
          </b:Person>
        </b:NameList>
      </b:Author>
    </b:Author>
    <b:URL>https://www.jefit.com/</b:URL>
    <b:Year>2019</b:Year>
    <b:Month>02</b:Month>
    <b:RefOrder>1</b:RefOrder>
  </b:Source>
  <b:Source>
    <b:Tag>Cod19</b:Tag>
    <b:SourceType>DocumentFromInternetSite</b:SourceType>
    <b:Guid>{0F9C2FBF-5073-4BCF-983B-F4C36CFC5531}</b:Guid>
    <b:Author>
      <b:Author>
        <b:NameList>
          <b:Person>
            <b:Last>CodeCanyon.net</b:Last>
          </b:Person>
        </b:NameList>
      </b:Author>
    </b:Author>
    <b:Year>2019</b:Year>
    <b:Month>02</b:Month>
    <b:URL>https://codecanyon.net/</b:URL>
    <b:RefOrder>3</b:RefOrder>
  </b:Source>
  <b:Source>
    <b:Tag>Med17</b:Tag>
    <b:SourceType>DocumentFromInternetSite</b:SourceType>
    <b:Guid>{9EB5DC99-8713-44A6-B9D5-139E4F65685B}</b:Guid>
    <b:Author>
      <b:Author>
        <b:NameList>
          <b:Person>
            <b:Last>Richard</b:Last>
            <b:First>Medium</b:First>
            <b:Middle>member</b:Middle>
          </b:Person>
        </b:NameList>
      </b:Author>
    </b:Author>
    <b:Year>2017</b:Year>
    <b:Month>10</b:Month>
    <b:Day>4</b:Day>
    <b:URL>https://medium.freecodecamp.org/making-an-awesome-inventory-management-application-in-php-and-mysql-from-start-to-finish-90bc5996680a</b:URL>
    <b:RefOrder>4</b:RefOrder>
  </b:Source>
  <b:Source>
    <b:Tag>dev19</b:Tag>
    <b:SourceType>DocumentFromInternetSite</b:SourceType>
    <b:Guid>{38BFEF8E-0472-4EC9-91DC-BF6AC1B54DCE}</b:Guid>
    <b:Author>
      <b:Author>
        <b:NameList>
          <b:Person>
            <b:Last>developer.android.com</b:Last>
          </b:Person>
        </b:NameList>
      </b:Author>
    </b:Author>
    <b:Year>2019</b:Year>
    <b:Month>02</b:Month>
    <b:URL>https://developer.android.com/guide/practices/screens_support</b:URL>
    <b:RefOrder>5</b:RefOrder>
  </b:Source>
  <b:Source>
    <b:Tag>the15</b:Tag>
    <b:SourceType>DocumentFromInternetSite</b:SourceType>
    <b:Guid>{89EB6E88-2864-4F6D-8372-B90F9223BF44}</b:Guid>
    <b:Author>
      <b:Author>
        <b:NameList>
          <b:Person>
            <b:Last>thenewboston</b:Last>
          </b:Person>
        </b:NameList>
      </b:Author>
    </b:Author>
    <b:Year>2015</b:Year>
    <b:Month>03</b:Month>
    <b:Day>04</b:Day>
    <b:URL>https://www.youtube.com/playlist?list=PL6gx4Cwl9DGBsvRxJJOzG4r4k_zLKrnxl</b:URL>
    <b:RefOrder>7</b:RefOrder>
  </b:Source>
  <b:Source>
    <b:Tag>w3s19</b:Tag>
    <b:SourceType>DocumentFromInternetSite</b:SourceType>
    <b:Guid>{A984A3F2-FDA8-4C44-8ABC-2EA21E8635C0}</b:Guid>
    <b:Author>
      <b:Author>
        <b:NameList>
          <b:Person>
            <b:Last>w3schools</b:Last>
          </b:Person>
        </b:NameList>
      </b:Author>
    </b:Author>
    <b:Year>2019</b:Year>
    <b:Month>02</b:Month>
    <b:URL>https://www.w3schools.com/</b:URL>
    <b:RefOrder>8</b:RefOrder>
  </b:Source>
  <b:Source>
    <b:Tag>moq19</b:Tag>
    <b:SourceType>DocumentFromInternetSite</b:SourceType>
    <b:Guid>{076F8251-6B03-4F37-B5D8-F49F81CBDC74}</b:Guid>
    <b:Author>
      <b:Author>
        <b:NameList>
          <b:Person>
            <b:Last>moqups</b:Last>
          </b:Person>
        </b:NameList>
      </b:Author>
    </b:Author>
    <b:Year>2019</b:Year>
    <b:Month>02</b:Month>
    <b:URL>https://moqups.com/</b:URL>
    <b:RefOrder>6</b:RefOrder>
  </b:Source>
  <b:Source>
    <b:Tag>DrA13</b:Tag>
    <b:SourceType>DocumentFromInternetSite</b:SourceType>
    <b:Guid>{B96F1F41-CCE8-4847-91D2-732457B6B4A8}</b:Guid>
    <b:Author>
      <b:Author>
        <b:NameList>
          <b:Person>
            <b:Last>Schoter</b:Last>
            <b:First>Dr</b:First>
            <b:Middle>Andreas</b:Middle>
          </b:Person>
        </b:NameList>
      </b:Author>
    </b:Author>
    <b:Title>asch.org</b:Title>
    <b:Year>2013</b:Year>
    <b:URL>http://www.asch.org.uk/teaching/webdesign/design/design.html</b:URL>
    <b:RefOrder>10</b:RefOrder>
  </b:Source>
  <b:Source>
    <b:Tag>and19</b:Tag>
    <b:SourceType>DocumentFromInternetSite</b:SourceType>
    <b:Guid>{DF775C58-B519-408D-9D91-D2DD3CFB30CA}</b:Guid>
    <b:Author>
      <b:Author>
        <b:NameList>
          <b:Person>
            <b:Last>docs</b:Last>
            <b:First>android</b:First>
          </b:Person>
        </b:NameList>
      </b:Author>
    </b:Author>
    <b:Year>2019</b:Year>
    <b:Month>02</b:Month>
    <b:URL>https://developer.android.com/docs/</b:URL>
    <b:RefOrder>9</b:RefOrder>
  </b:Source>
  <b:Source>
    <b:Tag>Uip19</b:Tag>
    <b:SourceType>DocumentFromInternetSite</b:SourceType>
    <b:Guid>{83E4C5B8-AFEC-4466-98EE-EFF7D5E08EBF}</b:Guid>
    <b:Author>
      <b:Author>
        <b:NameList>
          <b:Person>
            <b:Last>UI-patterns</b:Last>
          </b:Person>
        </b:NameList>
      </b:Author>
    </b:Author>
    <b:Year>2019</b:Year>
    <b:URL>http://ui-patterns.com/</b:URL>
    <b:RefOrder>11</b:RefOrder>
  </b:Source>
  <b:Source>
    <b:Tag>PHP19</b:Tag>
    <b:SourceType>DocumentFromInternetSite</b:SourceType>
    <b:Guid>{682CCDC1-5AF8-4033-BEE6-66F5A7F4FA11}</b:Guid>
    <b:Author>
      <b:Author>
        <b:NameList>
          <b:Person>
            <b:Last>PHP-MySQL-documentation</b:Last>
          </b:Person>
        </b:NameList>
      </b:Author>
    </b:Author>
    <b:Year>2019</b:Year>
    <b:Month>02</b:Month>
    <b:URL>http://php.net/manual/en/book.mysqli.php</b:URL>
    <b:RefOrder>12</b:RefOrder>
  </b:Source>
  <b:Source>
    <b:Tag>MyS19</b:Tag>
    <b:SourceType>DocumentFromInternetSite</b:SourceType>
    <b:Guid>{C5204CB4-9A4A-4315-9244-280503DA7FB0}</b:Guid>
    <b:Author>
      <b:Author>
        <b:NameList>
          <b:Person>
            <b:Last>MySql-PHP-documentation</b:Last>
          </b:Person>
        </b:NameList>
      </b:Author>
    </b:Author>
    <b:Year>2019</b:Year>
    <b:Month>02</b:Month>
    <b:URL>https://dev.mysql.com/doc/apis-php/en/apis-php-mysqli.html</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7C24DC-A7FC-473F-9518-0D5AB0357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Taktyczny plan marketingowy.dotx</Template>
  <TotalTime>1407</TotalTime>
  <Pages>9</Pages>
  <Words>543</Words>
  <Characters>3101</Characters>
  <Application>Microsoft Office Word</Application>
  <DocSecurity>0</DocSecurity>
  <Lines>25</Lines>
  <Paragraphs>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Inception phase report- Graded Unit- K.Stepien</vt:lpstr>
      <vt:lpstr>Inception phase report- Graded Unit- K.Stepien</vt:lpstr>
    </vt:vector>
  </TitlesOfParts>
  <Company>540108</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Inception phase report- Graded Unit- K.Stepien</dc:title>
  <dc:creator>Krzysztof Stepien</dc:creator>
  <cp:keywords>Graded Unit User Guide part 2</cp:keywords>
  <cp:lastModifiedBy>krzyszt step</cp:lastModifiedBy>
  <cp:revision>42</cp:revision>
  <dcterms:created xsi:type="dcterms:W3CDTF">2019-02-15T13:41:00Z</dcterms:created>
  <dcterms:modified xsi:type="dcterms:W3CDTF">2019-05-27T00:43:00Z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